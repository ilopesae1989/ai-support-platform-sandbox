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6FE93" w14:textId="77777777" w:rsidR="00F13A3B" w:rsidRPr="00C54F7E" w:rsidRDefault="00AE5902" w:rsidP="00A62620">
      <w:pPr>
        <w:jc w:val="left"/>
        <w:rPr>
          <w:rFonts w:ascii="Arial" w:hAnsi="Arial" w:cs="Arial"/>
        </w:rPr>
      </w:pPr>
      <w:r w:rsidRPr="00C54F7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F9AB6D" wp14:editId="71326F8D">
                <wp:simplePos x="0" y="0"/>
                <wp:positionH relativeFrom="margin">
                  <wp:align>left</wp:align>
                </wp:positionH>
                <wp:positionV relativeFrom="paragraph">
                  <wp:posOffset>-4446</wp:posOffset>
                </wp:positionV>
                <wp:extent cx="3131820" cy="600075"/>
                <wp:effectExtent l="0" t="0" r="24765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srgbClr val="6785C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A7327" w14:textId="77777777" w:rsidR="00AE5902" w:rsidRPr="00F16280" w:rsidRDefault="00AE5902" w:rsidP="00142743">
                            <w:pPr>
                              <w:spacing w:before="0" w:after="0"/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F16280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>Tipo de información</w:t>
                            </w:r>
                            <w:r w:rsidRPr="00F16280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: Restringid</w:t>
                            </w:r>
                            <w:r w:rsidR="00F10C25" w:rsidRPr="00F16280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o a NTT DATA</w:t>
                            </w:r>
                            <w:r w:rsidR="00FD4BAA" w:rsidRPr="00F16280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SPAIN</w:t>
                            </w:r>
                          </w:p>
                          <w:p w14:paraId="4F506287" w14:textId="77777777" w:rsidR="00AE5902" w:rsidRPr="00F16280" w:rsidRDefault="00AE5902" w:rsidP="00142743">
                            <w:pPr>
                              <w:spacing w:before="0" w:after="0"/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F16280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>Compañía</w:t>
                            </w:r>
                            <w:r w:rsidRPr="00F16280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: Grupo empresarial NTT DATA SPAIN</w:t>
                            </w:r>
                          </w:p>
                          <w:p w14:paraId="59E0BA32" w14:textId="3BCFDD9F" w:rsidR="00AE5902" w:rsidRPr="00F16280" w:rsidRDefault="00AE5902" w:rsidP="00142743">
                            <w:pPr>
                              <w:spacing w:before="0" w:after="0"/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F16280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>Propietario de la información</w:t>
                            </w:r>
                            <w:r w:rsidRPr="00F16280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4C00B0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NTT</w:t>
                            </w:r>
                            <w:r w:rsidR="008002E8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B5A0B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Syntphony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F9AB6D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0;margin-top:-.35pt;width:246.6pt;height:47.25pt;z-index:251658240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" fillcolor="white [3201]" strokecolor="#6785c1" strokeweight="2pt">
                <v:textbox>
                  <w:txbxContent>
                    <w:p w14:paraId="3AEA7327" w14:textId="77777777" w:rsidR="00AE5902" w:rsidRPr="00F16280" w:rsidRDefault="00AE5902" w:rsidP="00142743">
                      <w:pPr>
                        <w:spacing w:before="0" w:after="0"/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F16280">
                        <w:rPr>
                          <w:rFonts w:cstheme="minorHAnsi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>Tipo de información</w:t>
                      </w:r>
                      <w:r w:rsidRPr="00F16280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: Restringid</w:t>
                      </w:r>
                      <w:r w:rsidR="00F10C25" w:rsidRPr="00F16280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o a NTT DATA</w:t>
                      </w:r>
                      <w:r w:rsidR="00FD4BAA" w:rsidRPr="00F16280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 xml:space="preserve"> SPAIN</w:t>
                      </w:r>
                    </w:p>
                    <w:p w14:paraId="4F506287" w14:textId="77777777" w:rsidR="00AE5902" w:rsidRPr="00F16280" w:rsidRDefault="00AE5902" w:rsidP="00142743">
                      <w:pPr>
                        <w:spacing w:before="0" w:after="0"/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F16280">
                        <w:rPr>
                          <w:rFonts w:cstheme="minorHAnsi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>Compañía</w:t>
                      </w:r>
                      <w:r w:rsidRPr="00F16280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: Grupo empresarial NTT DATA SPAIN</w:t>
                      </w:r>
                    </w:p>
                    <w:p w14:paraId="59E0BA32" w14:textId="3BCFDD9F" w:rsidR="00AE5902" w:rsidRPr="00F16280" w:rsidRDefault="00AE5902" w:rsidP="00142743">
                      <w:pPr>
                        <w:spacing w:before="0" w:after="0"/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F16280">
                        <w:rPr>
                          <w:rFonts w:cstheme="minorHAnsi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>Propietario de la información</w:t>
                      </w:r>
                      <w:r w:rsidRPr="00F16280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 xml:space="preserve">: </w:t>
                      </w:r>
                      <w:r w:rsidR="004C00B0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NTT</w:t>
                      </w:r>
                      <w:r w:rsidR="008002E8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 xml:space="preserve"> </w:t>
                      </w:r>
                      <w:r w:rsidR="001B5A0B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Syntphony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13F25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5B303DF0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64C515AC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77DD607E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02CBA907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5A2030B5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1FF96E51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3F09ECBF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7ACC34A0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070BC4C8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6988DA6F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4230D3DA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2E525CDB" w14:textId="0A26367F" w:rsidR="00AE5902" w:rsidRPr="00B00E1E" w:rsidRDefault="00000000" w:rsidP="00A62620">
      <w:pPr>
        <w:jc w:val="left"/>
        <w:rPr>
          <w:rFonts w:ascii="Arial" w:hAnsi="Arial" w:cs="Arial"/>
          <w:color w:val="0F1C50"/>
          <w:szCs w:val="24"/>
        </w:rPr>
      </w:pPr>
      <w:sdt>
        <w:sdtPr>
          <w:rPr>
            <w:rFonts w:ascii="Arial" w:hAnsi="Arial" w:cs="Arial"/>
            <w:b/>
            <w:bCs/>
            <w:sz w:val="56"/>
            <w:szCs w:val="56"/>
          </w:rPr>
          <w:alias w:val="Título"/>
          <w:tag w:val=""/>
          <w:id w:val="-954782846"/>
          <w:placeholder>
            <w:docPart w:val="FADC506D341D42C28C8504989A7C075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F26BB1" w:rsidRPr="00F26BB1">
            <w:rPr>
              <w:rFonts w:ascii="Arial" w:hAnsi="Arial" w:cs="Arial"/>
              <w:b/>
              <w:bCs/>
              <w:sz w:val="56"/>
              <w:szCs w:val="56"/>
            </w:rPr>
            <w:t>NTTSY-PRO-</w:t>
          </w:r>
          <w:r w:rsidR="00DE3634">
            <w:rPr>
              <w:rFonts w:ascii="Arial" w:hAnsi="Arial" w:cs="Arial"/>
              <w:b/>
              <w:bCs/>
              <w:sz w:val="56"/>
              <w:szCs w:val="56"/>
            </w:rPr>
            <w:t>20</w:t>
          </w:r>
          <w:r w:rsidR="005E2619">
            <w:rPr>
              <w:rFonts w:ascii="Arial" w:hAnsi="Arial" w:cs="Arial"/>
              <w:b/>
              <w:bCs/>
              <w:sz w:val="56"/>
              <w:szCs w:val="56"/>
            </w:rPr>
            <w:t>3</w:t>
          </w:r>
          <w:r w:rsidR="00F26BB1" w:rsidRPr="00F26BB1">
            <w:rPr>
              <w:rFonts w:ascii="Arial" w:hAnsi="Arial" w:cs="Arial"/>
              <w:b/>
              <w:bCs/>
              <w:sz w:val="56"/>
              <w:szCs w:val="56"/>
            </w:rPr>
            <w:t xml:space="preserve"> </w:t>
          </w:r>
          <w:r w:rsidR="00DE3634">
            <w:rPr>
              <w:rFonts w:ascii="Arial" w:hAnsi="Arial" w:cs="Arial"/>
              <w:b/>
              <w:bCs/>
              <w:sz w:val="56"/>
              <w:szCs w:val="56"/>
            </w:rPr>
            <w:t>–</w:t>
          </w:r>
          <w:r w:rsidR="00F26BB1" w:rsidRPr="00F26BB1">
            <w:rPr>
              <w:rFonts w:ascii="Arial" w:hAnsi="Arial" w:cs="Arial"/>
              <w:b/>
              <w:bCs/>
              <w:sz w:val="56"/>
              <w:szCs w:val="56"/>
            </w:rPr>
            <w:t xml:space="preserve"> </w:t>
          </w:r>
          <w:r w:rsidR="00DE3634">
            <w:rPr>
              <w:rFonts w:ascii="Arial" w:hAnsi="Arial" w:cs="Arial"/>
              <w:b/>
              <w:bCs/>
              <w:sz w:val="56"/>
              <w:szCs w:val="56"/>
            </w:rPr>
            <w:t>Inventario mensual de los recursos de Azure</w:t>
          </w:r>
          <w:r w:rsidR="00F26BB1" w:rsidRPr="00F26BB1">
            <w:rPr>
              <w:rFonts w:ascii="Arial" w:hAnsi="Arial" w:cs="Arial"/>
              <w:b/>
              <w:bCs/>
              <w:sz w:val="56"/>
              <w:szCs w:val="56"/>
            </w:rPr>
            <w:t xml:space="preserve"> v1.</w:t>
          </w:r>
          <w:r w:rsidR="00DE3634">
            <w:rPr>
              <w:rFonts w:ascii="Arial" w:hAnsi="Arial" w:cs="Arial"/>
              <w:b/>
              <w:bCs/>
              <w:sz w:val="56"/>
              <w:szCs w:val="56"/>
            </w:rPr>
            <w:t>0</w:t>
          </w:r>
          <w:r w:rsidR="00F26BB1" w:rsidRPr="00F26BB1">
            <w:rPr>
              <w:rFonts w:ascii="Arial" w:hAnsi="Arial" w:cs="Arial"/>
              <w:b/>
              <w:bCs/>
              <w:sz w:val="56"/>
              <w:szCs w:val="56"/>
            </w:rPr>
            <w:t xml:space="preserve"> - NTT </w:t>
          </w:r>
          <w:proofErr w:type="spellStart"/>
          <w:r w:rsidR="00F26BB1" w:rsidRPr="00F26BB1">
            <w:rPr>
              <w:rFonts w:ascii="Arial" w:hAnsi="Arial" w:cs="Arial"/>
              <w:b/>
              <w:bCs/>
              <w:sz w:val="56"/>
              <w:szCs w:val="56"/>
            </w:rPr>
            <w:t>Syntphony</w:t>
          </w:r>
          <w:proofErr w:type="spellEnd"/>
        </w:sdtContent>
      </w:sdt>
    </w:p>
    <w:p w14:paraId="28C1086A" w14:textId="77777777" w:rsidR="00AE5902" w:rsidRPr="00C54F7E" w:rsidRDefault="00AE5902" w:rsidP="00A62620">
      <w:pPr>
        <w:jc w:val="left"/>
        <w:rPr>
          <w:rFonts w:ascii="Arial" w:hAnsi="Arial" w:cs="Arial"/>
          <w:b/>
          <w:bCs/>
          <w:sz w:val="56"/>
          <w:szCs w:val="56"/>
        </w:rPr>
      </w:pPr>
    </w:p>
    <w:p w14:paraId="106C8F98" w14:textId="77777777" w:rsidR="00AE5902" w:rsidRPr="00C54F7E" w:rsidRDefault="00AE5902" w:rsidP="00A62620">
      <w:pPr>
        <w:jc w:val="left"/>
        <w:rPr>
          <w:rFonts w:ascii="Arial" w:hAnsi="Arial" w:cs="Arial"/>
          <w:b/>
          <w:bCs/>
          <w:sz w:val="56"/>
          <w:szCs w:val="56"/>
        </w:rPr>
      </w:pPr>
    </w:p>
    <w:p w14:paraId="2FCD7FD4" w14:textId="77777777" w:rsidR="00AE5902" w:rsidRPr="00C54F7E" w:rsidRDefault="00AE5902" w:rsidP="00A62620">
      <w:pPr>
        <w:jc w:val="left"/>
        <w:rPr>
          <w:rFonts w:ascii="Arial" w:hAnsi="Arial" w:cs="Arial"/>
          <w:b/>
          <w:bCs/>
          <w:sz w:val="56"/>
          <w:szCs w:val="56"/>
        </w:rPr>
      </w:pPr>
    </w:p>
    <w:p w14:paraId="79ADB809" w14:textId="77777777" w:rsidR="00AE5902" w:rsidRPr="00C54F7E" w:rsidRDefault="00AE5902" w:rsidP="00A62620">
      <w:pPr>
        <w:jc w:val="left"/>
        <w:rPr>
          <w:rFonts w:ascii="Arial" w:hAnsi="Arial" w:cs="Arial"/>
          <w:b/>
          <w:bCs/>
          <w:sz w:val="56"/>
          <w:szCs w:val="56"/>
        </w:rPr>
      </w:pPr>
    </w:p>
    <w:p w14:paraId="187A312D" w14:textId="77777777" w:rsidR="00AE5902" w:rsidRPr="00C54F7E" w:rsidRDefault="00AE5902" w:rsidP="00A62620">
      <w:pPr>
        <w:jc w:val="left"/>
        <w:rPr>
          <w:rFonts w:ascii="Arial" w:hAnsi="Arial" w:cs="Arial"/>
          <w:b/>
          <w:bCs/>
          <w:sz w:val="56"/>
          <w:szCs w:val="56"/>
        </w:rPr>
      </w:pPr>
    </w:p>
    <w:p w14:paraId="517BF22F" w14:textId="73E21DFC" w:rsidR="00AE5902" w:rsidRPr="00BB102A" w:rsidRDefault="00DE3634" w:rsidP="00A62620">
      <w:pPr>
        <w:jc w:val="left"/>
        <w:rPr>
          <w:rFonts w:ascii="Arial" w:hAnsi="Arial" w:cs="Arial"/>
          <w:b/>
          <w:bCs/>
          <w:color w:val="0F1C50"/>
          <w:sz w:val="56"/>
          <w:szCs w:val="56"/>
        </w:rPr>
      </w:pPr>
      <w:r>
        <w:rPr>
          <w:rFonts w:ascii="Arial" w:hAnsi="Arial" w:cs="Arial"/>
          <w:b/>
          <w:bCs/>
          <w:color w:val="0F1C50"/>
          <w:sz w:val="56"/>
          <w:szCs w:val="56"/>
        </w:rPr>
        <w:t>Listado de los recursos de Azure</w:t>
      </w:r>
    </w:p>
    <w:p w14:paraId="1B06E40C" w14:textId="77777777" w:rsidR="00C67067" w:rsidRDefault="00C67067" w:rsidP="00A62620">
      <w:pPr>
        <w:jc w:val="left"/>
      </w:pPr>
      <w:r>
        <w:rPr>
          <w:b/>
          <w:bCs/>
        </w:rPr>
        <w:br w:type="page"/>
      </w:r>
    </w:p>
    <w:tbl>
      <w:tblPr>
        <w:tblpPr w:leftFromText="141" w:rightFromText="141" w:horzAnchor="margin" w:tblpY="30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45"/>
        <w:gridCol w:w="2938"/>
        <w:gridCol w:w="88"/>
        <w:gridCol w:w="1884"/>
        <w:gridCol w:w="1144"/>
        <w:gridCol w:w="1884"/>
        <w:gridCol w:w="1311"/>
      </w:tblGrid>
      <w:tr w:rsidR="002866E2" w:rsidRPr="00C54F7E" w14:paraId="011669C6" w14:textId="77777777" w:rsidTr="0010382A">
        <w:trPr>
          <w:tblHeader/>
        </w:trPr>
        <w:tc>
          <w:tcPr>
            <w:tcW w:w="5000" w:type="pct"/>
            <w:gridSpan w:val="7"/>
            <w:tcBorders>
              <w:top w:val="single" w:sz="4" w:space="0" w:color="auto"/>
            </w:tcBorders>
          </w:tcPr>
          <w:p w14:paraId="72675435" w14:textId="77777777" w:rsidR="002866E2" w:rsidRPr="00C54F7E" w:rsidRDefault="002866E2" w:rsidP="0010382A">
            <w:pPr>
              <w:pStyle w:val="BlockTitle"/>
              <w:jc w:val="left"/>
              <w:rPr>
                <w:lang w:val="es-ES"/>
              </w:rPr>
            </w:pPr>
            <w:r w:rsidRPr="00C54F7E">
              <w:rPr>
                <w:lang w:val="es-ES"/>
              </w:rPr>
              <w:lastRenderedPageBreak/>
              <w:t>Resumen</w:t>
            </w:r>
          </w:p>
        </w:tc>
      </w:tr>
      <w:tr w:rsidR="002866E2" w:rsidRPr="00C54F7E" w14:paraId="7D937FA9" w14:textId="77777777" w:rsidTr="0010382A">
        <w:trPr>
          <w:tblHeader/>
        </w:trPr>
        <w:tc>
          <w:tcPr>
            <w:tcW w:w="5000" w:type="pct"/>
            <w:gridSpan w:val="7"/>
          </w:tcPr>
          <w:p w14:paraId="53E46F6D" w14:textId="2EBAA4E0" w:rsidR="00124737" w:rsidRPr="00C54F7E" w:rsidRDefault="00124737" w:rsidP="0010382A">
            <w:pPr>
              <w:pStyle w:val="Textoindependiente"/>
              <w:ind w:left="0"/>
              <w:jc w:val="left"/>
              <w:rPr>
                <w:rFonts w:cs="Arial"/>
                <w:lang w:val="es-ES"/>
              </w:rPr>
            </w:pPr>
            <w:r w:rsidRPr="00124737">
              <w:rPr>
                <w:rFonts w:cs="Arial"/>
                <w:lang w:val="es-ES"/>
              </w:rPr>
              <w:t>El presente documento</w:t>
            </w:r>
            <w:r w:rsidR="00DE3634">
              <w:rPr>
                <w:rFonts w:cs="Arial"/>
                <w:lang w:val="es-ES"/>
              </w:rPr>
              <w:t xml:space="preserve"> pretende </w:t>
            </w:r>
            <w:r w:rsidR="009B73D8">
              <w:rPr>
                <w:rFonts w:cs="Arial"/>
                <w:lang w:val="es-ES"/>
              </w:rPr>
              <w:t xml:space="preserve">detallar paso a paso el procedimiento de obtención del listado de todos los recursos de Azure de Everilion que se necesitan mandar de manera mensual junto con el resto de </w:t>
            </w:r>
            <w:proofErr w:type="gramStart"/>
            <w:r w:rsidR="009B73D8">
              <w:rPr>
                <w:rFonts w:cs="Arial"/>
                <w:lang w:val="es-ES"/>
              </w:rPr>
              <w:t>inventarios</w:t>
            </w:r>
            <w:proofErr w:type="gramEnd"/>
            <w:r w:rsidR="009B73D8">
              <w:rPr>
                <w:rFonts w:cs="Arial"/>
                <w:lang w:val="es-ES"/>
              </w:rPr>
              <w:t xml:space="preserve"> que se envían</w:t>
            </w:r>
            <w:r w:rsidR="008E0904">
              <w:rPr>
                <w:rFonts w:cs="Arial"/>
                <w:lang w:val="es-ES"/>
              </w:rPr>
              <w:t xml:space="preserve">. </w:t>
            </w:r>
          </w:p>
        </w:tc>
      </w:tr>
      <w:tr w:rsidR="002866E2" w:rsidRPr="00C54F7E" w14:paraId="65267E49" w14:textId="77777777" w:rsidTr="0010382A">
        <w:trPr>
          <w:tblHeader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14:paraId="3859B94D" w14:textId="77777777" w:rsidR="002866E2" w:rsidRPr="00C54F7E" w:rsidRDefault="002866E2" w:rsidP="0010382A">
            <w:pPr>
              <w:pStyle w:val="BlockTitle"/>
              <w:jc w:val="left"/>
              <w:rPr>
                <w:lang w:val="es-ES"/>
              </w:rPr>
            </w:pPr>
            <w:r w:rsidRPr="00C54F7E">
              <w:rPr>
                <w:lang w:val="es-ES"/>
              </w:rPr>
              <w:t>Registro de modificaciones</w:t>
            </w:r>
          </w:p>
        </w:tc>
      </w:tr>
      <w:tr w:rsidR="002866E2" w:rsidRPr="00C54F7E" w14:paraId="7B95C7B0" w14:textId="77777777" w:rsidTr="003B7095">
        <w:tc>
          <w:tcPr>
            <w:tcW w:w="46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7A305" w14:textId="77777777" w:rsidR="002866E2" w:rsidRPr="00C54F7E" w:rsidRDefault="002866E2" w:rsidP="0010382A">
            <w:pPr>
              <w:spacing w:before="80" w:after="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C54F7E">
              <w:rPr>
                <w:rFonts w:ascii="Arial" w:hAnsi="Arial" w:cs="Arial"/>
                <w:b/>
                <w:sz w:val="16"/>
                <w:szCs w:val="16"/>
              </w:rPr>
              <w:t>Versión</w:t>
            </w:r>
          </w:p>
        </w:tc>
        <w:tc>
          <w:tcPr>
            <w:tcW w:w="1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5AAE4" w14:textId="77777777" w:rsidR="002866E2" w:rsidRPr="00C54F7E" w:rsidRDefault="002866E2" w:rsidP="0010382A">
            <w:pPr>
              <w:spacing w:before="80" w:after="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C54F7E">
              <w:rPr>
                <w:rFonts w:ascii="Arial" w:hAnsi="Arial" w:cs="Arial"/>
                <w:b/>
                <w:sz w:val="16"/>
                <w:szCs w:val="16"/>
              </w:rPr>
              <w:t>Descripción de cambios]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9CFE3" w14:textId="77777777" w:rsidR="002866E2" w:rsidRPr="00C54F7E" w:rsidRDefault="002866E2" w:rsidP="0010382A">
            <w:pPr>
              <w:spacing w:before="80" w:after="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C54F7E">
              <w:rPr>
                <w:rFonts w:ascii="Arial" w:hAnsi="Arial" w:cs="Arial"/>
                <w:b/>
                <w:sz w:val="16"/>
                <w:szCs w:val="16"/>
              </w:rPr>
              <w:t>Autor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8EFE4" w14:textId="77777777" w:rsidR="002866E2" w:rsidRPr="00C54F7E" w:rsidRDefault="002866E2" w:rsidP="0010382A">
            <w:pPr>
              <w:spacing w:before="80" w:after="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C54F7E">
              <w:rPr>
                <w:rFonts w:ascii="Arial" w:hAnsi="Arial" w:cs="Arial"/>
                <w:b/>
                <w:sz w:val="16"/>
                <w:szCs w:val="16"/>
              </w:rPr>
              <w:t>Fecha creación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7A8AF" w14:textId="77777777" w:rsidR="002866E2" w:rsidRPr="00C54F7E" w:rsidRDefault="002866E2" w:rsidP="0010382A">
            <w:pPr>
              <w:spacing w:before="80" w:after="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C54F7E">
              <w:rPr>
                <w:rFonts w:ascii="Arial" w:hAnsi="Arial" w:cs="Arial"/>
                <w:b/>
                <w:sz w:val="16"/>
                <w:szCs w:val="16"/>
              </w:rPr>
              <w:t>Aprobado por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A1F3DE1" w14:textId="77777777" w:rsidR="002866E2" w:rsidRPr="00C54F7E" w:rsidRDefault="002866E2" w:rsidP="0010382A">
            <w:pPr>
              <w:spacing w:before="80" w:after="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C54F7E">
              <w:rPr>
                <w:rFonts w:ascii="Arial" w:hAnsi="Arial" w:cs="Arial"/>
                <w:b/>
                <w:sz w:val="16"/>
                <w:szCs w:val="16"/>
              </w:rPr>
              <w:t>Fecha aprobación</w:t>
            </w:r>
          </w:p>
        </w:tc>
      </w:tr>
      <w:tr w:rsidR="002866E2" w:rsidRPr="00C54F7E" w14:paraId="47E99FFF" w14:textId="77777777" w:rsidTr="003B7095">
        <w:tc>
          <w:tcPr>
            <w:tcW w:w="46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9ACE" w14:textId="47189FEB" w:rsidR="002866E2" w:rsidRPr="00976FE9" w:rsidRDefault="00524BAB" w:rsidP="00AA3A5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1.0</w:t>
            </w:r>
          </w:p>
        </w:tc>
        <w:tc>
          <w:tcPr>
            <w:tcW w:w="1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B204" w14:textId="5A81CDBD" w:rsidR="002866E2" w:rsidRPr="00976FE9" w:rsidRDefault="00524BAB" w:rsidP="00AA3A5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Versión inicial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733D9" w14:textId="4D841494" w:rsidR="002866E2" w:rsidRPr="00976FE9" w:rsidRDefault="009C3B96" w:rsidP="00AA3A5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iCenter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CD0FE" w14:textId="6A2ED4B3" w:rsidR="009C3B96" w:rsidRPr="00976FE9" w:rsidRDefault="009B73D8" w:rsidP="00AA3A5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  <w:r w:rsidR="007D56DC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10</w:t>
            </w:r>
            <w:r w:rsidR="007D56DC">
              <w:rPr>
                <w:sz w:val="16"/>
                <w:szCs w:val="16"/>
              </w:rPr>
              <w:t>/202</w:t>
            </w:r>
            <w:r w:rsidR="009C3B96">
              <w:rPr>
                <w:sz w:val="16"/>
                <w:szCs w:val="16"/>
              </w:rPr>
              <w:t>3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A6CDA" w14:textId="0ED27687" w:rsidR="002866E2" w:rsidRPr="00976FE9" w:rsidRDefault="002866E2" w:rsidP="00AA3A5A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DBEB318" w14:textId="588C0617" w:rsidR="002866E2" w:rsidRPr="00976FE9" w:rsidRDefault="002866E2" w:rsidP="00AA3A5A">
            <w:pPr>
              <w:jc w:val="left"/>
              <w:rPr>
                <w:sz w:val="16"/>
                <w:szCs w:val="16"/>
              </w:rPr>
            </w:pPr>
          </w:p>
        </w:tc>
      </w:tr>
      <w:tr w:rsidR="00E07507" w:rsidRPr="00C54F7E" w14:paraId="3A2CAE04" w14:textId="77777777" w:rsidTr="003B7095">
        <w:tc>
          <w:tcPr>
            <w:tcW w:w="46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6C788" w14:textId="10C7161A" w:rsidR="00E07507" w:rsidRPr="00976FE9" w:rsidRDefault="00E07507" w:rsidP="00E07507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1A798" w14:textId="3ABA1BBE" w:rsidR="00E07507" w:rsidRPr="00976FE9" w:rsidRDefault="00E07507" w:rsidP="00E07507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71701" w14:textId="1BDE5045" w:rsidR="00E07507" w:rsidRPr="00976FE9" w:rsidRDefault="00E07507" w:rsidP="00E07507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A88B0" w14:textId="6DA63223" w:rsidR="00E07507" w:rsidRPr="00976FE9" w:rsidRDefault="00E07507" w:rsidP="00E07507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A7D35" w14:textId="45C26D2A" w:rsidR="00E07507" w:rsidRPr="00976FE9" w:rsidRDefault="00E07507" w:rsidP="00E07507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4026014" w14:textId="562ADF39" w:rsidR="00E07507" w:rsidRPr="00976FE9" w:rsidRDefault="00E07507" w:rsidP="00E07507">
            <w:pPr>
              <w:jc w:val="left"/>
              <w:rPr>
                <w:sz w:val="16"/>
                <w:szCs w:val="16"/>
              </w:rPr>
            </w:pPr>
          </w:p>
        </w:tc>
      </w:tr>
      <w:tr w:rsidR="00FC2304" w:rsidRPr="00C54F7E" w14:paraId="682AC477" w14:textId="77777777" w:rsidTr="003B7095">
        <w:tc>
          <w:tcPr>
            <w:tcW w:w="46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A59E" w14:textId="0C7080F5" w:rsidR="00FC2304" w:rsidRPr="00976FE9" w:rsidRDefault="00FC2304" w:rsidP="00FC2304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9A41" w14:textId="757C7DE1" w:rsidR="00FC2304" w:rsidRPr="00976FE9" w:rsidRDefault="00FC2304" w:rsidP="00FC2304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C931E" w14:textId="32014338" w:rsidR="00FC2304" w:rsidRPr="00976FE9" w:rsidRDefault="00FC2304" w:rsidP="00FC2304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4C822" w14:textId="490A7A43" w:rsidR="00FC2304" w:rsidRPr="00976FE9" w:rsidRDefault="00FC2304" w:rsidP="00FC2304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E78D9" w14:textId="59811B8B" w:rsidR="00FC2304" w:rsidRPr="00976FE9" w:rsidRDefault="00FC2304" w:rsidP="00FC2304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79EF506" w14:textId="145344BF" w:rsidR="00FC2304" w:rsidRPr="00976FE9" w:rsidRDefault="00FC2304" w:rsidP="00FC2304">
            <w:pPr>
              <w:jc w:val="left"/>
              <w:rPr>
                <w:sz w:val="16"/>
                <w:szCs w:val="16"/>
              </w:rPr>
            </w:pPr>
          </w:p>
        </w:tc>
      </w:tr>
      <w:tr w:rsidR="006E3032" w:rsidRPr="00C54F7E" w14:paraId="3CA16938" w14:textId="77777777" w:rsidTr="003B7095">
        <w:tc>
          <w:tcPr>
            <w:tcW w:w="46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EE47A" w14:textId="530FDEDE" w:rsidR="006E3032" w:rsidRDefault="006E3032" w:rsidP="006E303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FF928" w14:textId="03439DD2" w:rsidR="006E3032" w:rsidRDefault="006E3032" w:rsidP="006E303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64F65" w14:textId="3150C934" w:rsidR="006E3032" w:rsidRDefault="006E3032" w:rsidP="006E303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0A3B1" w14:textId="1E334E55" w:rsidR="006E3032" w:rsidRDefault="006E3032" w:rsidP="006E303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49A83" w14:textId="504FBDDB" w:rsidR="006E3032" w:rsidRDefault="006E3032" w:rsidP="006E3032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0886BED" w14:textId="43F605F7" w:rsidR="006E3032" w:rsidRDefault="006E3032" w:rsidP="006E3032">
            <w:pPr>
              <w:jc w:val="left"/>
              <w:rPr>
                <w:sz w:val="16"/>
                <w:szCs w:val="16"/>
              </w:rPr>
            </w:pPr>
          </w:p>
        </w:tc>
      </w:tr>
      <w:tr w:rsidR="003B7095" w:rsidRPr="00C54F7E" w14:paraId="10E3A8D6" w14:textId="77777777" w:rsidTr="003B7095">
        <w:tc>
          <w:tcPr>
            <w:tcW w:w="46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6512" w14:textId="22E5C1E8" w:rsidR="003B7095" w:rsidRDefault="003B7095" w:rsidP="003B7095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592D" w14:textId="32ACD970" w:rsidR="003B7095" w:rsidRDefault="003B7095" w:rsidP="003B7095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2F415" w14:textId="0648D1FF" w:rsidR="003B7095" w:rsidRDefault="003B7095" w:rsidP="003B7095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A9036" w14:textId="5FD4EB04" w:rsidR="003B7095" w:rsidRDefault="003B7095" w:rsidP="003B7095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B4580" w14:textId="260D1B16" w:rsidR="003B7095" w:rsidRDefault="003B7095" w:rsidP="003B7095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3363031" w14:textId="540A312B" w:rsidR="003B7095" w:rsidRDefault="003B7095" w:rsidP="003B7095">
            <w:pPr>
              <w:jc w:val="left"/>
              <w:rPr>
                <w:sz w:val="16"/>
                <w:szCs w:val="16"/>
              </w:rPr>
            </w:pPr>
          </w:p>
        </w:tc>
      </w:tr>
      <w:tr w:rsidR="003B7095" w:rsidRPr="00C54F7E" w14:paraId="6353A047" w14:textId="77777777" w:rsidTr="003B7095">
        <w:tc>
          <w:tcPr>
            <w:tcW w:w="46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E88A" w14:textId="634C9594" w:rsidR="003B7095" w:rsidRPr="00976FE9" w:rsidRDefault="003B7095" w:rsidP="003B7095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D1C6" w14:textId="6AC0CD73" w:rsidR="003B7095" w:rsidRPr="00976FE9" w:rsidRDefault="003B7095" w:rsidP="003B7095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45207" w14:textId="2483AE42" w:rsidR="003B7095" w:rsidRPr="00976FE9" w:rsidRDefault="003B7095" w:rsidP="003B7095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B99C1" w14:textId="2C1E6133" w:rsidR="003B7095" w:rsidRPr="00976FE9" w:rsidRDefault="003B7095" w:rsidP="003B7095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65855" w14:textId="77777777" w:rsidR="003B7095" w:rsidRPr="00976FE9" w:rsidRDefault="003B7095" w:rsidP="003B7095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62778D6" w14:textId="77777777" w:rsidR="003B7095" w:rsidRPr="00976FE9" w:rsidRDefault="003B7095" w:rsidP="003B7095">
            <w:pPr>
              <w:jc w:val="left"/>
              <w:rPr>
                <w:sz w:val="16"/>
                <w:szCs w:val="16"/>
              </w:rPr>
            </w:pPr>
          </w:p>
        </w:tc>
      </w:tr>
      <w:tr w:rsidR="003B7095" w:rsidRPr="00C54F7E" w14:paraId="0B1509BB" w14:textId="77777777" w:rsidTr="0010382A">
        <w:trPr>
          <w:tblHeader/>
        </w:trPr>
        <w:tc>
          <w:tcPr>
            <w:tcW w:w="5000" w:type="pct"/>
            <w:gridSpan w:val="7"/>
            <w:tcBorders>
              <w:top w:val="single" w:sz="4" w:space="0" w:color="auto"/>
            </w:tcBorders>
          </w:tcPr>
          <w:p w14:paraId="1A38AB6C" w14:textId="77777777" w:rsidR="003B7095" w:rsidRPr="00C54F7E" w:rsidRDefault="003B7095" w:rsidP="003B7095">
            <w:pPr>
              <w:pStyle w:val="BlockTitle"/>
              <w:jc w:val="left"/>
              <w:rPr>
                <w:lang w:val="es-ES"/>
              </w:rPr>
            </w:pPr>
            <w:r w:rsidRPr="00C54F7E">
              <w:rPr>
                <w:lang w:val="es-ES"/>
              </w:rPr>
              <w:t>Control de Distribución</w:t>
            </w:r>
          </w:p>
        </w:tc>
      </w:tr>
      <w:tr w:rsidR="003B7095" w:rsidRPr="00C54F7E" w14:paraId="48D3F9DA" w14:textId="77777777" w:rsidTr="0010382A">
        <w:tc>
          <w:tcPr>
            <w:tcW w:w="190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06F4" w14:textId="77777777" w:rsidR="003B7095" w:rsidRPr="00E50371" w:rsidRDefault="003B7095" w:rsidP="003B7095">
            <w:pPr>
              <w:spacing w:after="20"/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E50371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Nombre</w:t>
            </w:r>
          </w:p>
        </w:tc>
        <w:tc>
          <w:tcPr>
            <w:tcW w:w="30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CE8512" w14:textId="77777777" w:rsidR="003B7095" w:rsidRPr="00E50371" w:rsidRDefault="003B7095" w:rsidP="003B7095">
            <w:pPr>
              <w:spacing w:after="20"/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</w:pPr>
            <w:r w:rsidRPr="00E50371">
              <w:rPr>
                <w:rFonts w:ascii="Arial" w:hAnsi="Arial" w:cs="Arial"/>
                <w:b/>
                <w:bCs/>
                <w:sz w:val="16"/>
                <w:szCs w:val="16"/>
                <w:lang w:val="es-ES_tradnl"/>
              </w:rPr>
              <w:t>Área</w:t>
            </w:r>
          </w:p>
        </w:tc>
      </w:tr>
      <w:tr w:rsidR="003B7095" w:rsidRPr="00C54F7E" w14:paraId="1DC4CD70" w14:textId="77777777" w:rsidTr="0010382A">
        <w:tc>
          <w:tcPr>
            <w:tcW w:w="190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F2D8" w14:textId="63800223" w:rsidR="003B7095" w:rsidRPr="00E50371" w:rsidRDefault="003B7095" w:rsidP="003B7095">
            <w:pPr>
              <w:spacing w:after="20"/>
              <w:jc w:val="left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E50371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Equipo NTT 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>Syntphony</w:t>
            </w:r>
          </w:p>
        </w:tc>
        <w:tc>
          <w:tcPr>
            <w:tcW w:w="30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F85095C" w14:textId="238B439C" w:rsidR="003B7095" w:rsidRPr="00E50371" w:rsidRDefault="003B7095" w:rsidP="003B7095">
            <w:pPr>
              <w:spacing w:after="20"/>
              <w:jc w:val="left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E50371">
              <w:rPr>
                <w:rFonts w:ascii="Arial" w:hAnsi="Arial" w:cs="Arial"/>
                <w:sz w:val="16"/>
                <w:szCs w:val="16"/>
                <w:lang w:val="es-ES_tradnl"/>
              </w:rPr>
              <w:t>IM</w:t>
            </w:r>
          </w:p>
        </w:tc>
      </w:tr>
      <w:tr w:rsidR="003B7095" w:rsidRPr="00C54F7E" w14:paraId="36FAF452" w14:textId="77777777" w:rsidTr="0010382A">
        <w:tc>
          <w:tcPr>
            <w:tcW w:w="190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1250" w14:textId="3AFC93EC" w:rsidR="003B7095" w:rsidRPr="00E50371" w:rsidRDefault="003B7095" w:rsidP="003B7095">
            <w:pPr>
              <w:spacing w:after="20"/>
              <w:jc w:val="left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E50371">
              <w:rPr>
                <w:rFonts w:ascii="Arial" w:hAnsi="Arial" w:cs="Arial"/>
                <w:sz w:val="16"/>
                <w:szCs w:val="16"/>
                <w:lang w:val="es-ES_tradnl"/>
              </w:rPr>
              <w:t>Equipo NTT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 xml:space="preserve"> Syntphony</w:t>
            </w:r>
          </w:p>
        </w:tc>
        <w:tc>
          <w:tcPr>
            <w:tcW w:w="30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6D4B9E" w14:textId="14EA00FB" w:rsidR="003B7095" w:rsidRPr="00E50371" w:rsidRDefault="003B7095" w:rsidP="003B7095">
            <w:pPr>
              <w:spacing w:after="20"/>
              <w:jc w:val="left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E50371">
              <w:rPr>
                <w:rFonts w:ascii="Arial" w:hAnsi="Arial" w:cs="Arial"/>
                <w:sz w:val="16"/>
                <w:szCs w:val="16"/>
                <w:lang w:val="es-ES_tradnl"/>
              </w:rPr>
              <w:t>iCenter</w:t>
            </w:r>
          </w:p>
        </w:tc>
      </w:tr>
      <w:tr w:rsidR="003B7095" w:rsidRPr="00C54F7E" w14:paraId="24D7651F" w14:textId="77777777" w:rsidTr="0010382A">
        <w:tc>
          <w:tcPr>
            <w:tcW w:w="190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6245F" w14:textId="06C396EF" w:rsidR="003B7095" w:rsidRPr="00E50371" w:rsidRDefault="003B7095" w:rsidP="003B7095">
            <w:pPr>
              <w:spacing w:after="20"/>
              <w:jc w:val="left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E50371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Equipo NTT 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>Syntphony</w:t>
            </w:r>
          </w:p>
        </w:tc>
        <w:tc>
          <w:tcPr>
            <w:tcW w:w="30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61E5609" w14:textId="663810B0" w:rsidR="003B7095" w:rsidRPr="00E50371" w:rsidRDefault="003B7095" w:rsidP="003B7095">
            <w:pPr>
              <w:spacing w:after="20"/>
              <w:jc w:val="left"/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E50371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NTT </w:t>
            </w:r>
            <w:r>
              <w:rPr>
                <w:rFonts w:ascii="Arial" w:hAnsi="Arial" w:cs="Arial"/>
                <w:sz w:val="16"/>
                <w:szCs w:val="16"/>
                <w:lang w:val="es-ES_tradnl"/>
              </w:rPr>
              <w:t>Syntphony</w:t>
            </w:r>
          </w:p>
        </w:tc>
      </w:tr>
    </w:tbl>
    <w:p w14:paraId="547BB472" w14:textId="77777777" w:rsidR="00AE5902" w:rsidRPr="00C54F7E" w:rsidRDefault="00AE5902" w:rsidP="00A62620">
      <w:pPr>
        <w:jc w:val="left"/>
        <w:rPr>
          <w:rFonts w:ascii="Arial" w:hAnsi="Arial" w:cs="Arial"/>
        </w:rPr>
      </w:pPr>
      <w:r w:rsidRPr="00C54F7E">
        <w:rPr>
          <w:rFonts w:ascii="Arial" w:hAnsi="Arial" w:cs="Arial"/>
        </w:rPr>
        <w:br w:type="page"/>
      </w:r>
    </w:p>
    <w:sdt>
      <w:sdtPr>
        <w:rPr>
          <w:rFonts w:ascii="Arial" w:eastAsiaTheme="minorHAnsi" w:hAnsi="Arial" w:cs="Arial"/>
          <w:b w:val="0"/>
          <w:color w:val="auto"/>
          <w:sz w:val="24"/>
          <w:szCs w:val="22"/>
        </w:rPr>
        <w:id w:val="-1580437935"/>
        <w:docPartObj>
          <w:docPartGallery w:val="Table of Contents"/>
          <w:docPartUnique/>
        </w:docPartObj>
      </w:sdtPr>
      <w:sdtEndPr>
        <w:rPr>
          <w:bCs/>
          <w:color w:val="505050"/>
        </w:rPr>
      </w:sdtEndPr>
      <w:sdtContent>
        <w:p w14:paraId="28C65E45" w14:textId="77777777" w:rsidR="002866E2" w:rsidRPr="00C54F7E" w:rsidRDefault="00C67067" w:rsidP="00A62620">
          <w:pPr>
            <w:pStyle w:val="TtuloTDC"/>
            <w:numPr>
              <w:ilvl w:val="0"/>
              <w:numId w:val="0"/>
            </w:numPr>
            <w:ind w:left="432" w:hanging="432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Índice</w:t>
          </w:r>
        </w:p>
        <w:p w14:paraId="019F2B44" w14:textId="0F55E569" w:rsidR="000D73B5" w:rsidRDefault="004F2B61">
          <w:pPr>
            <w:pStyle w:val="TD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kern w:val="2"/>
              <w:sz w:val="22"/>
              <w14:ligatures w14:val="standardContextual"/>
            </w:rPr>
          </w:pPr>
          <w:r w:rsidRPr="008C2970">
            <w:rPr>
              <w:rFonts w:ascii="Arial" w:hAnsi="Arial" w:cs="Arial"/>
              <w:color w:val="505050"/>
            </w:rPr>
            <w:fldChar w:fldCharType="begin"/>
          </w:r>
          <w:r w:rsidRPr="008C2970">
            <w:rPr>
              <w:rFonts w:ascii="Arial" w:hAnsi="Arial" w:cs="Arial"/>
              <w:color w:val="505050"/>
            </w:rPr>
            <w:instrText xml:space="preserve"> TOC \o "1-3" \h \z \u </w:instrText>
          </w:r>
          <w:r w:rsidRPr="008C2970">
            <w:rPr>
              <w:rFonts w:ascii="Arial" w:hAnsi="Arial" w:cs="Arial"/>
              <w:color w:val="505050"/>
            </w:rPr>
            <w:fldChar w:fldCharType="separate"/>
          </w:r>
          <w:hyperlink w:anchor="_Toc147924530" w:history="1">
            <w:r w:rsidR="000D73B5" w:rsidRPr="007D4E99">
              <w:rPr>
                <w:rStyle w:val="Hipervnculo"/>
                <w:rFonts w:ascii="Arial" w:hAnsi="Arial" w:cs="Arial"/>
                <w:bCs/>
                <w:noProof/>
              </w:rPr>
              <w:t>1</w:t>
            </w:r>
            <w:r w:rsidR="000D73B5">
              <w:rPr>
                <w:rFonts w:eastAsiaTheme="minorEastAsia"/>
                <w:noProof/>
                <w:kern w:val="2"/>
                <w:sz w:val="22"/>
                <w14:ligatures w14:val="standardContextual"/>
              </w:rPr>
              <w:tab/>
            </w:r>
            <w:r w:rsidR="000D73B5" w:rsidRPr="007D4E99">
              <w:rPr>
                <w:rStyle w:val="Hipervnculo"/>
                <w:rFonts w:ascii="Arial" w:hAnsi="Arial" w:cs="Arial"/>
                <w:bCs/>
                <w:noProof/>
              </w:rPr>
              <w:t>Introducción</w:t>
            </w:r>
            <w:r w:rsidR="000D73B5">
              <w:rPr>
                <w:noProof/>
                <w:webHidden/>
              </w:rPr>
              <w:tab/>
            </w:r>
            <w:r w:rsidR="000D73B5">
              <w:rPr>
                <w:noProof/>
                <w:webHidden/>
              </w:rPr>
              <w:fldChar w:fldCharType="begin"/>
            </w:r>
            <w:r w:rsidR="000D73B5">
              <w:rPr>
                <w:noProof/>
                <w:webHidden/>
              </w:rPr>
              <w:instrText xml:space="preserve"> PAGEREF _Toc147924530 \h </w:instrText>
            </w:r>
            <w:r w:rsidR="000D73B5">
              <w:rPr>
                <w:noProof/>
                <w:webHidden/>
              </w:rPr>
            </w:r>
            <w:r w:rsidR="000D73B5">
              <w:rPr>
                <w:noProof/>
                <w:webHidden/>
              </w:rPr>
              <w:fldChar w:fldCharType="separate"/>
            </w:r>
            <w:r w:rsidR="000D73B5">
              <w:rPr>
                <w:noProof/>
                <w:webHidden/>
              </w:rPr>
              <w:t>4</w:t>
            </w:r>
            <w:r w:rsidR="000D73B5">
              <w:rPr>
                <w:noProof/>
                <w:webHidden/>
              </w:rPr>
              <w:fldChar w:fldCharType="end"/>
            </w:r>
          </w:hyperlink>
        </w:p>
        <w:p w14:paraId="524B7D1C" w14:textId="3A4869EE" w:rsidR="000D73B5" w:rsidRDefault="000D73B5">
          <w:pPr>
            <w:pStyle w:val="TD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kern w:val="2"/>
              <w:sz w:val="22"/>
              <w14:ligatures w14:val="standardContextual"/>
            </w:rPr>
          </w:pPr>
          <w:hyperlink w:anchor="_Toc147924531" w:history="1">
            <w:r w:rsidRPr="007D4E99">
              <w:rPr>
                <w:rStyle w:val="Hipervnculo"/>
                <w:rFonts w:ascii="Arial" w:hAnsi="Arial" w:cs="Arial"/>
                <w:bCs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2"/>
                <w14:ligatures w14:val="standardContextual"/>
              </w:rPr>
              <w:tab/>
            </w:r>
            <w:r w:rsidRPr="007D4E99">
              <w:rPr>
                <w:rStyle w:val="Hipervnculo"/>
                <w:rFonts w:ascii="Arial" w:hAnsi="Arial" w:cs="Arial"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_Toc147924531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DB9A6" w14:textId="350B77DC" w:rsidR="002866E2" w:rsidRPr="008C2970" w:rsidRDefault="004F2B61" w:rsidP="00A62620">
          <w:pPr>
            <w:jc w:val="left"/>
            <w:rPr>
              <w:rFonts w:ascii="Arial" w:hAnsi="Arial" w:cs="Arial"/>
              <w:color w:val="505050"/>
            </w:rPr>
          </w:pPr>
          <w:r w:rsidRPr="008C2970">
            <w:rPr>
              <w:rFonts w:ascii="Arial" w:hAnsi="Arial" w:cs="Arial"/>
              <w:b/>
              <w:bCs/>
              <w:noProof/>
              <w:color w:val="505050"/>
            </w:rPr>
            <w:fldChar w:fldCharType="end"/>
          </w:r>
        </w:p>
      </w:sdtContent>
    </w:sdt>
    <w:p w14:paraId="400F85C0" w14:textId="650A89D8" w:rsidR="00C0479D" w:rsidRPr="00AA3690" w:rsidRDefault="002866E2" w:rsidP="00AA3690">
      <w:pPr>
        <w:jc w:val="left"/>
        <w:rPr>
          <w:rFonts w:ascii="Arial" w:hAnsi="Arial" w:cs="Arial"/>
        </w:rPr>
      </w:pPr>
      <w:r w:rsidRPr="00C54F7E">
        <w:rPr>
          <w:rFonts w:ascii="Arial" w:hAnsi="Arial" w:cs="Arial"/>
        </w:rPr>
        <w:br w:type="page"/>
      </w:r>
    </w:p>
    <w:p w14:paraId="5A4AE40A" w14:textId="5EF8D072" w:rsidR="00C0479D" w:rsidRPr="00C0479D" w:rsidRDefault="00C0479D" w:rsidP="0073365B">
      <w:pPr>
        <w:pStyle w:val="Ttulo1"/>
        <w:jc w:val="both"/>
        <w:rPr>
          <w:rFonts w:ascii="Arial" w:hAnsi="Arial" w:cs="Arial"/>
          <w:bCs/>
        </w:rPr>
      </w:pPr>
      <w:bookmarkStart w:id="0" w:name="_Toc147924530"/>
      <w:r w:rsidRPr="00C0479D">
        <w:rPr>
          <w:rFonts w:ascii="Arial" w:hAnsi="Arial" w:cs="Arial"/>
          <w:bCs/>
        </w:rPr>
        <w:lastRenderedPageBreak/>
        <w:t>Introducción</w:t>
      </w:r>
      <w:bookmarkEnd w:id="0"/>
      <w:r w:rsidRPr="00C0479D">
        <w:rPr>
          <w:rFonts w:ascii="Arial" w:hAnsi="Arial" w:cs="Arial"/>
          <w:bCs/>
        </w:rPr>
        <w:t xml:space="preserve"> </w:t>
      </w:r>
    </w:p>
    <w:p w14:paraId="72FEDC6A" w14:textId="5FF5F045" w:rsidR="00C0479D" w:rsidRDefault="009B73D8" w:rsidP="00C0479D">
      <w:pPr>
        <w:spacing w:before="0" w:after="0" w:line="240" w:lineRule="auto"/>
        <w:textAlignment w:val="center"/>
        <w:rPr>
          <w:rFonts w:cstheme="minorHAnsi"/>
        </w:rPr>
      </w:pPr>
      <w:r>
        <w:rPr>
          <w:rFonts w:cstheme="minorHAnsi"/>
        </w:rPr>
        <w:t xml:space="preserve">Este documento detalla los pasos que hay que realizar para poder obtener el listado de los recursos de Azure de la suscripción de Everilion. </w:t>
      </w:r>
    </w:p>
    <w:p w14:paraId="5FF3DFB5" w14:textId="6D644698" w:rsidR="009B73D8" w:rsidRPr="00C0479D" w:rsidRDefault="009B73D8" w:rsidP="00C0479D">
      <w:pPr>
        <w:spacing w:before="0" w:after="0" w:line="240" w:lineRule="auto"/>
        <w:textAlignment w:val="center"/>
        <w:rPr>
          <w:rFonts w:cstheme="minorHAnsi"/>
        </w:rPr>
      </w:pPr>
      <w:r>
        <w:rPr>
          <w:rFonts w:cstheme="minorHAnsi"/>
        </w:rPr>
        <w:t xml:space="preserve">El listado debe de ser enviado mensualmente junto con el resto de </w:t>
      </w:r>
      <w:proofErr w:type="gramStart"/>
      <w:r>
        <w:rPr>
          <w:rFonts w:cstheme="minorHAnsi"/>
        </w:rPr>
        <w:t>inventarios</w:t>
      </w:r>
      <w:proofErr w:type="gramEnd"/>
      <w:r>
        <w:rPr>
          <w:rFonts w:cstheme="minorHAnsi"/>
        </w:rPr>
        <w:t xml:space="preserve"> mensuales que se realizan en este cliente. </w:t>
      </w:r>
    </w:p>
    <w:p w14:paraId="718A3784" w14:textId="5983CC68" w:rsidR="00AA5FC1" w:rsidRDefault="0066422E" w:rsidP="00A6724B">
      <w:pPr>
        <w:pStyle w:val="Ttulo1"/>
        <w:jc w:val="both"/>
        <w:rPr>
          <w:rFonts w:ascii="Arial" w:hAnsi="Arial" w:cs="Arial"/>
          <w:bCs/>
        </w:rPr>
      </w:pPr>
      <w:bookmarkStart w:id="1" w:name="_Toc147924531"/>
      <w:r w:rsidRPr="0066422E">
        <w:rPr>
          <w:rFonts w:ascii="Arial" w:hAnsi="Arial" w:cs="Arial"/>
          <w:bCs/>
        </w:rPr>
        <w:t>Procedimiento</w:t>
      </w:r>
      <w:bookmarkEnd w:id="1"/>
    </w:p>
    <w:p w14:paraId="4FA09C77" w14:textId="31EA1045" w:rsidR="005F3DBB" w:rsidRPr="00282ADF" w:rsidRDefault="00D27C1D" w:rsidP="00282ADF">
      <w:r>
        <w:t xml:space="preserve">El listado de todos los recursos de Azure que tiene Everilion se obtiene desde la cuenta de automatización y se imprime el resultado </w:t>
      </w:r>
      <w:r w:rsidR="005F3DBB">
        <w:t xml:space="preserve">en el blob de </w:t>
      </w:r>
      <w:proofErr w:type="spellStart"/>
      <w:r w:rsidR="005F3DBB">
        <w:t>inventory</w:t>
      </w:r>
      <w:proofErr w:type="spellEnd"/>
      <w:r w:rsidR="005F3DBB">
        <w:t xml:space="preserve">. A continuación, se detallan los pasos que hay que seguir mostrando imágenes de </w:t>
      </w:r>
      <w:proofErr w:type="gramStart"/>
      <w:r w:rsidR="005F3DBB">
        <w:t>los mismos</w:t>
      </w:r>
      <w:proofErr w:type="gramEnd"/>
      <w:r w:rsidR="005F3DBB">
        <w:t xml:space="preserve">. </w:t>
      </w:r>
    </w:p>
    <w:p w14:paraId="589E7CDD" w14:textId="4EA30515" w:rsidR="00282ADF" w:rsidRPr="005F3DBB" w:rsidRDefault="00282ADF" w:rsidP="00282AD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 w:rsidRPr="00282ADF">
        <w:rPr>
          <w:rFonts w:ascii="Arial" w:eastAsia="Times New Roman" w:hAnsi="Arial" w:cs="Arial"/>
          <w:color w:val="333333"/>
          <w:szCs w:val="24"/>
        </w:rPr>
        <w:t xml:space="preserve">Ir a la cuenta de </w:t>
      </w:r>
      <w:r w:rsidR="00635F01" w:rsidRPr="00282ADF">
        <w:rPr>
          <w:rFonts w:ascii="Arial" w:eastAsia="Times New Roman" w:hAnsi="Arial" w:cs="Arial"/>
          <w:color w:val="333333"/>
          <w:szCs w:val="24"/>
        </w:rPr>
        <w:t>automatización</w:t>
      </w:r>
      <w:r w:rsidRPr="00282ADF">
        <w:rPr>
          <w:rFonts w:ascii="Arial" w:eastAsia="Times New Roman" w:hAnsi="Arial" w:cs="Arial"/>
          <w:color w:val="333333"/>
          <w:szCs w:val="24"/>
        </w:rPr>
        <w:t> </w:t>
      </w:r>
      <w:r w:rsidRPr="00282ADF">
        <w:rPr>
          <w:rFonts w:ascii="Arial" w:eastAsia="Times New Roman" w:hAnsi="Arial" w:cs="Arial"/>
          <w:b/>
          <w:bCs/>
          <w:color w:val="333333"/>
          <w:szCs w:val="24"/>
        </w:rPr>
        <w:t>EUSAA07PUSPRO01</w:t>
      </w:r>
    </w:p>
    <w:p w14:paraId="2AAAA81D" w14:textId="3FAFB654" w:rsidR="005F3DBB" w:rsidRPr="00282ADF" w:rsidRDefault="009862C1" w:rsidP="005F3DBB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 w:rsidRPr="009862C1">
        <w:rPr>
          <w:rFonts w:ascii="Arial" w:eastAsia="Times New Roman" w:hAnsi="Arial" w:cs="Arial"/>
          <w:noProof/>
          <w:color w:val="333333"/>
          <w:szCs w:val="24"/>
        </w:rPr>
        <w:drawing>
          <wp:inline distT="0" distB="0" distL="0" distR="0" wp14:anchorId="52F28D74" wp14:editId="20F70B91">
            <wp:extent cx="6479540" cy="2409190"/>
            <wp:effectExtent l="0" t="0" r="0" b="0"/>
            <wp:docPr id="113778296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8296" name="Imagen 1" descr="Captura de pantalla de computador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0F23" w14:textId="26B8491D" w:rsidR="00282ADF" w:rsidRPr="00171891" w:rsidRDefault="009862C1" w:rsidP="00282AD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 w:rsidRPr="00171891">
        <w:rPr>
          <w:rFonts w:ascii="Arial" w:eastAsia="Times New Roman" w:hAnsi="Arial" w:cs="Arial"/>
          <w:color w:val="333333"/>
          <w:szCs w:val="24"/>
        </w:rPr>
        <w:t xml:space="preserve">Una vez dentro del </w:t>
      </w:r>
      <w:proofErr w:type="spellStart"/>
      <w:r w:rsidR="00171891" w:rsidRPr="00171891">
        <w:rPr>
          <w:rFonts w:ascii="Arial" w:eastAsia="Times New Roman" w:hAnsi="Arial" w:cs="Arial"/>
          <w:color w:val="333333"/>
          <w:szCs w:val="24"/>
        </w:rPr>
        <w:t>automation</w:t>
      </w:r>
      <w:proofErr w:type="spellEnd"/>
      <w:r w:rsidR="00171891" w:rsidRPr="00171891">
        <w:rPr>
          <w:rFonts w:ascii="Arial" w:eastAsia="Times New Roman" w:hAnsi="Arial" w:cs="Arial"/>
          <w:color w:val="333333"/>
          <w:szCs w:val="24"/>
        </w:rPr>
        <w:t xml:space="preserve"> </w:t>
      </w:r>
      <w:proofErr w:type="spellStart"/>
      <w:r w:rsidR="00171891" w:rsidRPr="00171891">
        <w:rPr>
          <w:rFonts w:ascii="Arial" w:eastAsia="Times New Roman" w:hAnsi="Arial" w:cs="Arial"/>
          <w:color w:val="333333"/>
          <w:szCs w:val="24"/>
        </w:rPr>
        <w:t>account</w:t>
      </w:r>
      <w:proofErr w:type="spellEnd"/>
      <w:r w:rsidR="00171891" w:rsidRPr="00171891">
        <w:rPr>
          <w:rFonts w:ascii="Arial" w:eastAsia="Times New Roman" w:hAnsi="Arial" w:cs="Arial"/>
          <w:color w:val="333333"/>
          <w:szCs w:val="24"/>
        </w:rPr>
        <w:t xml:space="preserve"> debemos e</w:t>
      </w:r>
      <w:r w:rsidR="00282ADF" w:rsidRPr="00282ADF">
        <w:rPr>
          <w:rFonts w:ascii="Arial" w:eastAsia="Times New Roman" w:hAnsi="Arial" w:cs="Arial"/>
          <w:color w:val="333333"/>
          <w:szCs w:val="24"/>
        </w:rPr>
        <w:t>jecutar</w:t>
      </w:r>
      <w:r w:rsidR="00171891" w:rsidRPr="00171891">
        <w:rPr>
          <w:rFonts w:ascii="Arial" w:eastAsia="Times New Roman" w:hAnsi="Arial" w:cs="Arial"/>
          <w:color w:val="333333"/>
          <w:szCs w:val="24"/>
        </w:rPr>
        <w:t xml:space="preserve"> el</w:t>
      </w:r>
      <w:r w:rsidR="00171891">
        <w:rPr>
          <w:rFonts w:ascii="Arial" w:eastAsia="Times New Roman" w:hAnsi="Arial" w:cs="Arial"/>
          <w:b/>
          <w:bCs/>
          <w:color w:val="333333"/>
          <w:szCs w:val="24"/>
        </w:rPr>
        <w:t xml:space="preserve"> </w:t>
      </w:r>
      <w:proofErr w:type="spellStart"/>
      <w:r w:rsidR="00171891">
        <w:rPr>
          <w:rFonts w:ascii="Arial" w:eastAsia="Times New Roman" w:hAnsi="Arial" w:cs="Arial"/>
          <w:b/>
          <w:bCs/>
          <w:color w:val="333333"/>
          <w:szCs w:val="24"/>
        </w:rPr>
        <w:t>runbook</w:t>
      </w:r>
      <w:proofErr w:type="spellEnd"/>
      <w:r w:rsidR="00282ADF" w:rsidRPr="00282ADF">
        <w:rPr>
          <w:rFonts w:ascii="Arial" w:eastAsia="Times New Roman" w:hAnsi="Arial" w:cs="Arial"/>
          <w:b/>
          <w:bCs/>
          <w:color w:val="333333"/>
          <w:szCs w:val="24"/>
        </w:rPr>
        <w:t xml:space="preserve"> </w:t>
      </w:r>
      <w:proofErr w:type="spellStart"/>
      <w:r w:rsidR="00282ADF" w:rsidRPr="00282ADF">
        <w:rPr>
          <w:rFonts w:ascii="Arial" w:eastAsia="Times New Roman" w:hAnsi="Arial" w:cs="Arial"/>
          <w:b/>
          <w:bCs/>
          <w:color w:val="333333"/>
          <w:szCs w:val="24"/>
        </w:rPr>
        <w:t>AAInventory</w:t>
      </w:r>
      <w:proofErr w:type="spellEnd"/>
    </w:p>
    <w:p w14:paraId="64C7E44F" w14:textId="16DD0991" w:rsidR="00171891" w:rsidRDefault="00A82394" w:rsidP="00171891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 w:rsidRPr="00A82394">
        <w:rPr>
          <w:rFonts w:ascii="Arial" w:eastAsia="Times New Roman" w:hAnsi="Arial" w:cs="Arial"/>
          <w:noProof/>
          <w:color w:val="333333"/>
          <w:szCs w:val="24"/>
        </w:rPr>
        <w:drawing>
          <wp:inline distT="0" distB="0" distL="0" distR="0" wp14:anchorId="38C4CD14" wp14:editId="32C53815">
            <wp:extent cx="6479540" cy="2339975"/>
            <wp:effectExtent l="0" t="0" r="0" b="3175"/>
            <wp:docPr id="15742082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0827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DAD0" w14:textId="082991D7" w:rsidR="00345183" w:rsidRDefault="00345183" w:rsidP="00171891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>
        <w:rPr>
          <w:rFonts w:ascii="Arial" w:eastAsia="Times New Roman" w:hAnsi="Arial" w:cs="Arial"/>
          <w:color w:val="333333"/>
          <w:szCs w:val="24"/>
        </w:rPr>
        <w:t xml:space="preserve">Para ejecutarlo debemos entrar dentro del </w:t>
      </w:r>
      <w:proofErr w:type="spellStart"/>
      <w:r>
        <w:rPr>
          <w:rFonts w:ascii="Arial" w:eastAsia="Times New Roman" w:hAnsi="Arial" w:cs="Arial"/>
          <w:color w:val="333333"/>
          <w:szCs w:val="24"/>
        </w:rPr>
        <w:t>runbook</w:t>
      </w:r>
      <w:proofErr w:type="spellEnd"/>
      <w:r>
        <w:rPr>
          <w:rFonts w:ascii="Arial" w:eastAsia="Times New Roman" w:hAnsi="Arial" w:cs="Arial"/>
          <w:color w:val="333333"/>
          <w:szCs w:val="24"/>
        </w:rPr>
        <w:t xml:space="preserve"> y seleccionar </w:t>
      </w:r>
      <w:proofErr w:type="spellStart"/>
      <w:r>
        <w:rPr>
          <w:rFonts w:ascii="Arial" w:eastAsia="Times New Roman" w:hAnsi="Arial" w:cs="Arial"/>
          <w:color w:val="333333"/>
          <w:szCs w:val="24"/>
        </w:rPr>
        <w:t>Start</w:t>
      </w:r>
      <w:proofErr w:type="spellEnd"/>
    </w:p>
    <w:p w14:paraId="6FE63CB1" w14:textId="69083AA2" w:rsidR="00345183" w:rsidRDefault="00CD09CF" w:rsidP="00171891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 w:rsidRPr="00CD09CF">
        <w:rPr>
          <w:rFonts w:ascii="Arial" w:eastAsia="Times New Roman" w:hAnsi="Arial" w:cs="Arial"/>
          <w:noProof/>
          <w:color w:val="333333"/>
          <w:szCs w:val="24"/>
        </w:rPr>
        <w:lastRenderedPageBreak/>
        <w:drawing>
          <wp:inline distT="0" distB="0" distL="0" distR="0" wp14:anchorId="7BBE5441" wp14:editId="69A6A14A">
            <wp:extent cx="6479540" cy="1337310"/>
            <wp:effectExtent l="0" t="0" r="0" b="0"/>
            <wp:docPr id="1349089132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89132" name="Imagen 1" descr="Interfaz de usuario gráfica, 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73A9" w14:textId="4374207B" w:rsidR="000C1983" w:rsidRDefault="000C1983" w:rsidP="00171891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 w:rsidRPr="000C1983">
        <w:rPr>
          <w:rFonts w:ascii="Arial" w:eastAsia="Times New Roman" w:hAnsi="Arial" w:cs="Arial"/>
          <w:noProof/>
          <w:color w:val="333333"/>
          <w:szCs w:val="24"/>
        </w:rPr>
        <w:drawing>
          <wp:inline distT="0" distB="0" distL="0" distR="0" wp14:anchorId="590ED797" wp14:editId="63EB0DD0">
            <wp:extent cx="3476531" cy="1146213"/>
            <wp:effectExtent l="0" t="0" r="0" b="0"/>
            <wp:docPr id="1307603584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03584" name="Imagen 1" descr="Interfaz de usuario gráfica, 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6556" cy="115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A04B" w14:textId="64662A43" w:rsidR="000C1983" w:rsidRPr="00282ADF" w:rsidRDefault="003D4E19" w:rsidP="00171891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 w:rsidRPr="003D4E19">
        <w:rPr>
          <w:rFonts w:ascii="Arial" w:eastAsia="Times New Roman" w:hAnsi="Arial" w:cs="Arial"/>
          <w:noProof/>
          <w:color w:val="333333"/>
          <w:szCs w:val="24"/>
        </w:rPr>
        <w:drawing>
          <wp:inline distT="0" distB="0" distL="0" distR="0" wp14:anchorId="3E7042BA" wp14:editId="43664395">
            <wp:extent cx="6479540" cy="2355215"/>
            <wp:effectExtent l="0" t="0" r="0" b="6985"/>
            <wp:docPr id="440530986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30986" name="Imagen 1" descr="Captura de pantalla de un celular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9E49" w14:textId="3CE6714A" w:rsidR="00282ADF" w:rsidRDefault="00CD09CF" w:rsidP="00282AD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 w:rsidRPr="00CD09CF">
        <w:rPr>
          <w:rFonts w:ascii="Arial" w:eastAsia="Times New Roman" w:hAnsi="Arial" w:cs="Arial"/>
          <w:color w:val="333333"/>
          <w:szCs w:val="24"/>
        </w:rPr>
        <w:t xml:space="preserve">Una vez finalice la ejecución del </w:t>
      </w:r>
      <w:proofErr w:type="spellStart"/>
      <w:r w:rsidRPr="00CD09CF">
        <w:rPr>
          <w:rFonts w:ascii="Arial" w:eastAsia="Times New Roman" w:hAnsi="Arial" w:cs="Arial"/>
          <w:color w:val="333333"/>
          <w:szCs w:val="24"/>
        </w:rPr>
        <w:t>runbook</w:t>
      </w:r>
      <w:proofErr w:type="spellEnd"/>
      <w:r w:rsidRPr="00CD09CF">
        <w:rPr>
          <w:rFonts w:ascii="Arial" w:eastAsia="Times New Roman" w:hAnsi="Arial" w:cs="Arial"/>
          <w:color w:val="333333"/>
          <w:szCs w:val="24"/>
        </w:rPr>
        <w:t xml:space="preserve"> debemos dirigirnos al</w:t>
      </w:r>
      <w:r>
        <w:rPr>
          <w:rFonts w:ascii="Arial" w:eastAsia="Times New Roman" w:hAnsi="Arial" w:cs="Arial"/>
          <w:b/>
          <w:bCs/>
          <w:color w:val="333333"/>
          <w:szCs w:val="24"/>
        </w:rPr>
        <w:t xml:space="preserve"> Storage</w:t>
      </w:r>
      <w:r w:rsidR="00282ADF" w:rsidRPr="00282ADF">
        <w:rPr>
          <w:rFonts w:ascii="Arial" w:eastAsia="Times New Roman" w:hAnsi="Arial" w:cs="Arial"/>
          <w:b/>
          <w:bCs/>
          <w:color w:val="333333"/>
          <w:szCs w:val="24"/>
        </w:rPr>
        <w:t xml:space="preserve"> </w:t>
      </w:r>
      <w:proofErr w:type="spellStart"/>
      <w:r w:rsidR="00282ADF" w:rsidRPr="00282ADF">
        <w:rPr>
          <w:rFonts w:ascii="Arial" w:eastAsia="Times New Roman" w:hAnsi="Arial" w:cs="Arial"/>
          <w:b/>
          <w:bCs/>
          <w:color w:val="333333"/>
          <w:szCs w:val="24"/>
        </w:rPr>
        <w:t>Account</w:t>
      </w:r>
      <w:proofErr w:type="spellEnd"/>
      <w:r w:rsidR="00282ADF" w:rsidRPr="00282ADF">
        <w:rPr>
          <w:rFonts w:ascii="Arial" w:eastAsia="Times New Roman" w:hAnsi="Arial" w:cs="Arial"/>
          <w:color w:val="333333"/>
          <w:szCs w:val="24"/>
        </w:rPr>
        <w:t> </w:t>
      </w:r>
      <w:proofErr w:type="spellStart"/>
      <w:r w:rsidR="00282ADF" w:rsidRPr="00282ADF">
        <w:rPr>
          <w:rFonts w:ascii="Arial" w:eastAsia="Times New Roman" w:hAnsi="Arial" w:cs="Arial"/>
          <w:b/>
          <w:bCs/>
          <w:color w:val="333333"/>
          <w:szCs w:val="24"/>
        </w:rPr>
        <w:t>pruebalogs</w:t>
      </w:r>
      <w:proofErr w:type="spellEnd"/>
      <w:r w:rsidR="00282ADF" w:rsidRPr="00282ADF">
        <w:rPr>
          <w:rFonts w:ascii="Arial" w:eastAsia="Times New Roman" w:hAnsi="Arial" w:cs="Arial"/>
          <w:color w:val="333333"/>
          <w:szCs w:val="24"/>
        </w:rPr>
        <w:t xml:space="preserve"> y</w:t>
      </w:r>
      <w:r>
        <w:rPr>
          <w:rFonts w:ascii="Arial" w:eastAsia="Times New Roman" w:hAnsi="Arial" w:cs="Arial"/>
          <w:color w:val="333333"/>
          <w:szCs w:val="24"/>
        </w:rPr>
        <w:t xml:space="preserve"> buscar el</w:t>
      </w:r>
      <w:r w:rsidR="00282ADF" w:rsidRPr="00282ADF">
        <w:rPr>
          <w:rFonts w:ascii="Arial" w:eastAsia="Times New Roman" w:hAnsi="Arial" w:cs="Arial"/>
          <w:color w:val="333333"/>
          <w:szCs w:val="24"/>
        </w:rPr>
        <w:t xml:space="preserve"> </w:t>
      </w:r>
      <w:r w:rsidR="000B251E">
        <w:rPr>
          <w:rFonts w:ascii="Arial" w:eastAsia="Times New Roman" w:hAnsi="Arial" w:cs="Arial"/>
          <w:b/>
          <w:bCs/>
          <w:color w:val="333333"/>
          <w:szCs w:val="24"/>
        </w:rPr>
        <w:t>contenedor</w:t>
      </w:r>
      <w:r w:rsidR="00282ADF" w:rsidRPr="00282ADF">
        <w:rPr>
          <w:rFonts w:ascii="Arial" w:eastAsia="Times New Roman" w:hAnsi="Arial" w:cs="Arial"/>
          <w:b/>
          <w:bCs/>
          <w:color w:val="333333"/>
          <w:szCs w:val="24"/>
        </w:rPr>
        <w:t xml:space="preserve"> </w:t>
      </w:r>
      <w:proofErr w:type="spellStart"/>
      <w:r w:rsidR="00282ADF" w:rsidRPr="00282ADF">
        <w:rPr>
          <w:rFonts w:ascii="Arial" w:eastAsia="Times New Roman" w:hAnsi="Arial" w:cs="Arial"/>
          <w:b/>
          <w:bCs/>
          <w:color w:val="333333"/>
          <w:szCs w:val="24"/>
        </w:rPr>
        <w:t>inventory</w:t>
      </w:r>
      <w:proofErr w:type="spellEnd"/>
      <w:r w:rsidR="00282ADF" w:rsidRPr="00282ADF">
        <w:rPr>
          <w:rFonts w:ascii="Arial" w:eastAsia="Times New Roman" w:hAnsi="Arial" w:cs="Arial"/>
          <w:color w:val="333333"/>
          <w:szCs w:val="24"/>
        </w:rPr>
        <w:t xml:space="preserve"> </w:t>
      </w:r>
      <w:r>
        <w:rPr>
          <w:rFonts w:ascii="Arial" w:eastAsia="Times New Roman" w:hAnsi="Arial" w:cs="Arial"/>
          <w:color w:val="333333"/>
          <w:szCs w:val="24"/>
        </w:rPr>
        <w:t>para</w:t>
      </w:r>
      <w:r w:rsidR="00282ADF" w:rsidRPr="00282ADF">
        <w:rPr>
          <w:rFonts w:ascii="Arial" w:eastAsia="Times New Roman" w:hAnsi="Arial" w:cs="Arial"/>
          <w:color w:val="333333"/>
          <w:szCs w:val="24"/>
        </w:rPr>
        <w:t xml:space="preserve"> descargar el informe generado</w:t>
      </w:r>
    </w:p>
    <w:p w14:paraId="6BA54DB0" w14:textId="532059A6" w:rsidR="00CD09CF" w:rsidRDefault="0019275A" w:rsidP="00CD09CF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 w:rsidRPr="0019275A">
        <w:rPr>
          <w:rFonts w:ascii="Arial" w:eastAsia="Times New Roman" w:hAnsi="Arial" w:cs="Arial"/>
          <w:noProof/>
          <w:color w:val="333333"/>
          <w:szCs w:val="24"/>
        </w:rPr>
        <w:drawing>
          <wp:inline distT="0" distB="0" distL="0" distR="0" wp14:anchorId="1B1C0901" wp14:editId="5BEF92A5">
            <wp:extent cx="6479540" cy="1356995"/>
            <wp:effectExtent l="0" t="0" r="0" b="0"/>
            <wp:docPr id="1601181954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81954" name="Imagen 1" descr="Captura de pantalla de un celular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E611" w14:textId="741EABE9" w:rsidR="0019275A" w:rsidRDefault="0019275A" w:rsidP="00CD09CF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>
        <w:rPr>
          <w:rFonts w:ascii="Arial" w:eastAsia="Times New Roman" w:hAnsi="Arial" w:cs="Arial"/>
          <w:color w:val="333333"/>
          <w:szCs w:val="24"/>
        </w:rPr>
        <w:t xml:space="preserve">Entramos </w:t>
      </w:r>
      <w:r w:rsidR="00AA6F82">
        <w:rPr>
          <w:rFonts w:ascii="Arial" w:eastAsia="Times New Roman" w:hAnsi="Arial" w:cs="Arial"/>
          <w:color w:val="333333"/>
          <w:szCs w:val="24"/>
        </w:rPr>
        <w:t xml:space="preserve">la cuenta de almacenamiento y buscamos </w:t>
      </w:r>
      <w:r w:rsidR="000B251E">
        <w:rPr>
          <w:rFonts w:ascii="Arial" w:eastAsia="Times New Roman" w:hAnsi="Arial" w:cs="Arial"/>
          <w:color w:val="333333"/>
          <w:szCs w:val="24"/>
        </w:rPr>
        <w:t xml:space="preserve">el container </w:t>
      </w:r>
    </w:p>
    <w:p w14:paraId="5E179887" w14:textId="35FBB517" w:rsidR="00AA6F82" w:rsidRDefault="000006B3" w:rsidP="00CD09CF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 w:rsidRPr="000006B3">
        <w:rPr>
          <w:rFonts w:ascii="Arial" w:eastAsia="Times New Roman" w:hAnsi="Arial" w:cs="Arial"/>
          <w:noProof/>
          <w:color w:val="333333"/>
          <w:szCs w:val="24"/>
        </w:rPr>
        <w:lastRenderedPageBreak/>
        <w:drawing>
          <wp:inline distT="0" distB="0" distL="0" distR="0" wp14:anchorId="145EF12D" wp14:editId="40828E84">
            <wp:extent cx="6479540" cy="2168525"/>
            <wp:effectExtent l="0" t="0" r="0" b="3175"/>
            <wp:docPr id="37686097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60976" name="Imagen 1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385D" w14:textId="579E0631" w:rsidR="000006B3" w:rsidRDefault="006B75AF" w:rsidP="00CD09CF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>
        <w:rPr>
          <w:rFonts w:ascii="Arial" w:eastAsia="Times New Roman" w:hAnsi="Arial" w:cs="Arial"/>
          <w:color w:val="333333"/>
          <w:szCs w:val="24"/>
        </w:rPr>
        <w:t xml:space="preserve">Entramos y buscamos el que se ha </w:t>
      </w:r>
      <w:r w:rsidR="00F1454B">
        <w:rPr>
          <w:rFonts w:ascii="Arial" w:eastAsia="Times New Roman" w:hAnsi="Arial" w:cs="Arial"/>
          <w:color w:val="333333"/>
          <w:szCs w:val="24"/>
        </w:rPr>
        <w:t xml:space="preserve">ejecutado a fecha de hoy y la hora en la que el script ha finalizado su ejecución </w:t>
      </w:r>
    </w:p>
    <w:p w14:paraId="5F8CD065" w14:textId="71EB15CD" w:rsidR="00F1454B" w:rsidRDefault="00F1454B" w:rsidP="00CD09CF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 w:rsidRPr="00F1454B">
        <w:rPr>
          <w:rFonts w:ascii="Arial" w:eastAsia="Times New Roman" w:hAnsi="Arial" w:cs="Arial"/>
          <w:noProof/>
          <w:color w:val="333333"/>
          <w:szCs w:val="24"/>
        </w:rPr>
        <w:drawing>
          <wp:inline distT="0" distB="0" distL="0" distR="0" wp14:anchorId="62B049CA" wp14:editId="709C15FC">
            <wp:extent cx="6479540" cy="2731770"/>
            <wp:effectExtent l="0" t="0" r="0" b="0"/>
            <wp:docPr id="1377516533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16533" name="Imagen 1" descr="Interfaz de usuario gráfica, 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7969" w14:textId="02470EBF" w:rsidR="00CC360E" w:rsidRDefault="00C5250E" w:rsidP="00CC360E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 w:rsidRPr="00C5250E">
        <w:rPr>
          <w:rFonts w:ascii="Arial" w:eastAsia="Times New Roman" w:hAnsi="Arial" w:cs="Arial"/>
          <w:color w:val="333333"/>
          <w:szCs w:val="24"/>
        </w:rPr>
        <w:t xml:space="preserve">Entramos en el ARI anterior y seleccionamos </w:t>
      </w:r>
      <w:proofErr w:type="spellStart"/>
      <w:r w:rsidRPr="00C5250E">
        <w:rPr>
          <w:rFonts w:ascii="Arial" w:eastAsia="Times New Roman" w:hAnsi="Arial" w:cs="Arial"/>
          <w:color w:val="333333"/>
          <w:szCs w:val="24"/>
        </w:rPr>
        <w:t>Donwload</w:t>
      </w:r>
      <w:proofErr w:type="spellEnd"/>
      <w:r w:rsidRPr="00C5250E">
        <w:rPr>
          <w:rFonts w:ascii="Arial" w:eastAsia="Times New Roman" w:hAnsi="Arial" w:cs="Arial"/>
          <w:color w:val="333333"/>
          <w:szCs w:val="24"/>
        </w:rPr>
        <w:t xml:space="preserve"> para descargar el listado con los recursos</w:t>
      </w:r>
    </w:p>
    <w:p w14:paraId="49D6567B" w14:textId="42B9C3BF" w:rsidR="00C5250E" w:rsidRPr="00C5250E" w:rsidRDefault="00C5250E" w:rsidP="00C5250E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 w:rsidRPr="00C5250E">
        <w:rPr>
          <w:rFonts w:ascii="Arial" w:eastAsia="Times New Roman" w:hAnsi="Arial" w:cs="Arial"/>
          <w:noProof/>
          <w:color w:val="333333"/>
          <w:szCs w:val="24"/>
        </w:rPr>
        <w:lastRenderedPageBreak/>
        <w:drawing>
          <wp:inline distT="0" distB="0" distL="0" distR="0" wp14:anchorId="6B973DDE" wp14:editId="02BC708A">
            <wp:extent cx="6479540" cy="3503295"/>
            <wp:effectExtent l="0" t="0" r="0" b="1905"/>
            <wp:docPr id="376278002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78002" name="Imagen 1" descr="Captura de pantalla de un celular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37EC" w14:textId="7C93B640" w:rsidR="00282ADF" w:rsidRPr="00282ADF" w:rsidRDefault="00282ADF" w:rsidP="00282AD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333333"/>
          <w:szCs w:val="24"/>
        </w:rPr>
      </w:pPr>
      <w:r w:rsidRPr="00282ADF">
        <w:rPr>
          <w:rFonts w:ascii="Arial" w:eastAsia="Times New Roman" w:hAnsi="Arial" w:cs="Arial"/>
          <w:color w:val="333333"/>
          <w:szCs w:val="24"/>
        </w:rPr>
        <w:t>Añadirlo a la lista de informes.</w:t>
      </w:r>
    </w:p>
    <w:p w14:paraId="6D4DF20A" w14:textId="1BF3C8B9" w:rsidR="00F13A3B" w:rsidRDefault="0014749D" w:rsidP="00F13A3B">
      <w:r>
        <w:t>Como se ha descargado un archivo Excel</w:t>
      </w:r>
    </w:p>
    <w:p w14:paraId="21554810" w14:textId="71340718" w:rsidR="00034639" w:rsidRDefault="00034639" w:rsidP="00F13A3B">
      <w:r w:rsidRPr="00034639">
        <w:rPr>
          <w:noProof/>
        </w:rPr>
        <w:drawing>
          <wp:inline distT="0" distB="0" distL="0" distR="0" wp14:anchorId="74012245" wp14:editId="3DF6CE58">
            <wp:extent cx="6479540" cy="480060"/>
            <wp:effectExtent l="0" t="0" r="0" b="0"/>
            <wp:docPr id="825472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72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E12B" w14:textId="0540EDEB" w:rsidR="00034639" w:rsidRDefault="00034639" w:rsidP="00F13A3B">
      <w:r>
        <w:t xml:space="preserve">Adjuntaremos este Excel al correo que mandemos con el resto de los inventarios mensuales </w:t>
      </w:r>
    </w:p>
    <w:p w14:paraId="0094C870" w14:textId="77777777" w:rsidR="00034639" w:rsidRPr="00C35139" w:rsidRDefault="00034639" w:rsidP="00F13A3B"/>
    <w:sectPr w:rsidR="00034639" w:rsidRPr="00C35139" w:rsidSect="007F164B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559" w:right="851" w:bottom="130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1370B" w14:textId="77777777" w:rsidR="00EA37A7" w:rsidRDefault="00EA37A7" w:rsidP="00FD4BAA">
      <w:pPr>
        <w:spacing w:after="0"/>
      </w:pPr>
      <w:r>
        <w:separator/>
      </w:r>
    </w:p>
  </w:endnote>
  <w:endnote w:type="continuationSeparator" w:id="0">
    <w:p w14:paraId="3204AB96" w14:textId="77777777" w:rsidR="00EA37A7" w:rsidRDefault="00EA37A7" w:rsidP="00FD4BAA">
      <w:pPr>
        <w:spacing w:after="0"/>
      </w:pPr>
      <w:r>
        <w:continuationSeparator/>
      </w:r>
    </w:p>
  </w:endnote>
  <w:endnote w:type="continuationNotice" w:id="1">
    <w:p w14:paraId="014DA132" w14:textId="77777777" w:rsidR="00EA37A7" w:rsidRDefault="00EA37A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089A2" w14:textId="77777777" w:rsidR="00775737" w:rsidRDefault="0077573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7476013"/>
      <w:docPartObj>
        <w:docPartGallery w:val="Page Numbers (Bottom of Page)"/>
        <w:docPartUnique/>
      </w:docPartObj>
    </w:sdtPr>
    <w:sdtContent>
      <w:p w14:paraId="0B8C1E9B" w14:textId="77777777" w:rsidR="002866E2" w:rsidRDefault="002866E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7ED789" w14:textId="77777777" w:rsidR="002866E2" w:rsidRDefault="002866E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50DDE" w14:textId="77777777" w:rsidR="00775737" w:rsidRDefault="007757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1085E" w14:textId="77777777" w:rsidR="00EA37A7" w:rsidRDefault="00EA37A7" w:rsidP="00FD4BAA">
      <w:pPr>
        <w:spacing w:after="0"/>
      </w:pPr>
      <w:r>
        <w:separator/>
      </w:r>
    </w:p>
  </w:footnote>
  <w:footnote w:type="continuationSeparator" w:id="0">
    <w:p w14:paraId="0C777E6B" w14:textId="77777777" w:rsidR="00EA37A7" w:rsidRDefault="00EA37A7" w:rsidP="00FD4BAA">
      <w:pPr>
        <w:spacing w:after="0"/>
      </w:pPr>
      <w:r>
        <w:continuationSeparator/>
      </w:r>
    </w:p>
  </w:footnote>
  <w:footnote w:type="continuationNotice" w:id="1">
    <w:p w14:paraId="3CB79D17" w14:textId="77777777" w:rsidR="00EA37A7" w:rsidRDefault="00EA37A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2312E" w14:textId="77777777" w:rsidR="00775737" w:rsidRDefault="0077573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0688B" w14:textId="16294A36" w:rsidR="00FD4BAA" w:rsidRPr="00B601C0" w:rsidRDefault="002866E2">
    <w:pPr>
      <w:pStyle w:val="Encabezado"/>
      <w:rPr>
        <w:rFonts w:asciiTheme="majorHAnsi" w:hAnsiTheme="majorHAnsi" w:cstheme="majorHAnsi"/>
        <w:color w:val="505050"/>
        <w:sz w:val="18"/>
        <w:szCs w:val="18"/>
      </w:rPr>
    </w:pPr>
    <w:r w:rsidRPr="00B601C0">
      <w:rPr>
        <w:rFonts w:asciiTheme="majorHAnsi" w:hAnsiTheme="majorHAnsi" w:cstheme="majorHAnsi"/>
        <w:noProof/>
        <w:color w:val="505050"/>
        <w:sz w:val="18"/>
        <w:szCs w:val="18"/>
        <w:lang w:val="en-US"/>
      </w:rPr>
      <w:drawing>
        <wp:anchor distT="0" distB="0" distL="114300" distR="114300" simplePos="0" relativeHeight="251658240" behindDoc="1" locked="0" layoutInCell="1" allowOverlap="1" wp14:anchorId="0AAF10AB" wp14:editId="791F2564">
          <wp:simplePos x="0" y="0"/>
          <wp:positionH relativeFrom="margin">
            <wp:posOffset>4486275</wp:posOffset>
          </wp:positionH>
          <wp:positionV relativeFrom="paragraph">
            <wp:posOffset>8890</wp:posOffset>
          </wp:positionV>
          <wp:extent cx="1307465" cy="194945"/>
          <wp:effectExtent l="0" t="0" r="6985" b="0"/>
          <wp:wrapNone/>
          <wp:docPr id="1073741849" name="Imagen 1073741849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Picture 12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7465" cy="19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BAA" w:rsidRPr="00B601C0">
      <w:rPr>
        <w:rFonts w:asciiTheme="majorHAnsi" w:hAnsiTheme="majorHAnsi" w:cstheme="majorHAnsi"/>
        <w:color w:val="505050"/>
        <w:sz w:val="18"/>
        <w:szCs w:val="18"/>
      </w:rPr>
      <w:t>Sistema de Gestión de la Seguridad de la Información</w:t>
    </w:r>
  </w:p>
  <w:bookmarkStart w:id="2" w:name="_Hlk101376173" w:displacedByCustomXml="next"/>
  <w:bookmarkStart w:id="3" w:name="_Hlk101376172" w:displacedByCustomXml="next"/>
  <w:sdt>
    <w:sdtPr>
      <w:rPr>
        <w:rFonts w:asciiTheme="majorHAnsi" w:hAnsiTheme="majorHAnsi" w:cstheme="majorHAnsi"/>
        <w:color w:val="505050"/>
        <w:sz w:val="18"/>
        <w:szCs w:val="18"/>
      </w:rPr>
      <w:alias w:val="Título"/>
      <w:tag w:val=""/>
      <w:id w:val="-920247448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8B7A099" w14:textId="2262D82F" w:rsidR="00FD4BAA" w:rsidRPr="00B601C0" w:rsidRDefault="005E2619">
        <w:pPr>
          <w:pStyle w:val="Encabezado"/>
          <w:rPr>
            <w:rFonts w:asciiTheme="majorHAnsi" w:hAnsiTheme="majorHAnsi" w:cstheme="majorHAnsi"/>
            <w:color w:val="505050"/>
            <w:sz w:val="18"/>
            <w:szCs w:val="18"/>
          </w:rPr>
        </w:pPr>
        <w:r>
          <w:rPr>
            <w:rFonts w:asciiTheme="majorHAnsi" w:hAnsiTheme="majorHAnsi" w:cstheme="majorHAnsi"/>
            <w:color w:val="505050"/>
            <w:sz w:val="18"/>
            <w:szCs w:val="18"/>
          </w:rPr>
          <w:t xml:space="preserve">NTTSY-PRO-203 – Inventario mensual de los recursos de Azure v1.0 - NTT </w:t>
        </w:r>
        <w:proofErr w:type="spellStart"/>
        <w:r>
          <w:rPr>
            <w:rFonts w:asciiTheme="majorHAnsi" w:hAnsiTheme="majorHAnsi" w:cstheme="majorHAnsi"/>
            <w:color w:val="505050"/>
            <w:sz w:val="18"/>
            <w:szCs w:val="18"/>
          </w:rPr>
          <w:t>Syntphony</w:t>
        </w:r>
        <w:proofErr w:type="spellEnd"/>
      </w:p>
    </w:sdtContent>
  </w:sdt>
  <w:bookmarkEnd w:id="2" w:displacedByCustomXml="prev"/>
  <w:bookmarkEnd w:id="3" w:displacedByCustomXml="prev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B15F6" w14:textId="77777777" w:rsidR="00775737" w:rsidRDefault="0077573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CFC"/>
    <w:multiLevelType w:val="hybridMultilevel"/>
    <w:tmpl w:val="07768D10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2F10F49"/>
    <w:multiLevelType w:val="hybridMultilevel"/>
    <w:tmpl w:val="2E98DAF6"/>
    <w:lvl w:ilvl="0" w:tplc="CAE673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01EB5"/>
    <w:multiLevelType w:val="hybridMultilevel"/>
    <w:tmpl w:val="AC745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C20C4"/>
    <w:multiLevelType w:val="hybridMultilevel"/>
    <w:tmpl w:val="2C1EC9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316985"/>
    <w:multiLevelType w:val="hybridMultilevel"/>
    <w:tmpl w:val="D56C130E"/>
    <w:lvl w:ilvl="0" w:tplc="CAE673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54D3C"/>
    <w:multiLevelType w:val="hybridMultilevel"/>
    <w:tmpl w:val="979CB4E6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D1E6D23"/>
    <w:multiLevelType w:val="hybridMultilevel"/>
    <w:tmpl w:val="418285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7A22AA"/>
    <w:multiLevelType w:val="hybridMultilevel"/>
    <w:tmpl w:val="F28C89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07443C"/>
    <w:multiLevelType w:val="hybridMultilevel"/>
    <w:tmpl w:val="AC745F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A42FF2"/>
    <w:multiLevelType w:val="hybridMultilevel"/>
    <w:tmpl w:val="22068E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3F2129"/>
    <w:multiLevelType w:val="hybridMultilevel"/>
    <w:tmpl w:val="BA5254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56F88"/>
    <w:multiLevelType w:val="hybridMultilevel"/>
    <w:tmpl w:val="1180DB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B3BAE"/>
    <w:multiLevelType w:val="hybridMultilevel"/>
    <w:tmpl w:val="5CA0D5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6C3DF5"/>
    <w:multiLevelType w:val="hybridMultilevel"/>
    <w:tmpl w:val="4FB8C46E"/>
    <w:lvl w:ilvl="0" w:tplc="CAE673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44062"/>
    <w:multiLevelType w:val="hybridMultilevel"/>
    <w:tmpl w:val="0D7A4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B84713"/>
    <w:multiLevelType w:val="hybridMultilevel"/>
    <w:tmpl w:val="FA066EF6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B3A606A"/>
    <w:multiLevelType w:val="hybridMultilevel"/>
    <w:tmpl w:val="35D22146"/>
    <w:lvl w:ilvl="0" w:tplc="CAE673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AF75C6"/>
    <w:multiLevelType w:val="hybridMultilevel"/>
    <w:tmpl w:val="F9EA0A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361D2"/>
    <w:multiLevelType w:val="multilevel"/>
    <w:tmpl w:val="F94A2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64B75"/>
    <w:multiLevelType w:val="hybridMultilevel"/>
    <w:tmpl w:val="00364E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253C9C"/>
    <w:multiLevelType w:val="hybridMultilevel"/>
    <w:tmpl w:val="D18C8D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CD7356"/>
    <w:multiLevelType w:val="multilevel"/>
    <w:tmpl w:val="A648AAD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B5E67B5"/>
    <w:multiLevelType w:val="hybridMultilevel"/>
    <w:tmpl w:val="D570A6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D6FE4"/>
    <w:multiLevelType w:val="hybridMultilevel"/>
    <w:tmpl w:val="764CA0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E47115"/>
    <w:multiLevelType w:val="hybridMultilevel"/>
    <w:tmpl w:val="FA066EF6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064062C"/>
    <w:multiLevelType w:val="hybridMultilevel"/>
    <w:tmpl w:val="0DC82272"/>
    <w:lvl w:ilvl="0" w:tplc="FDB6DD2A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106727">
    <w:abstractNumId w:val="21"/>
  </w:num>
  <w:num w:numId="2" w16cid:durableId="577134812">
    <w:abstractNumId w:val="11"/>
  </w:num>
  <w:num w:numId="3" w16cid:durableId="1943412428">
    <w:abstractNumId w:val="17"/>
  </w:num>
  <w:num w:numId="4" w16cid:durableId="1600524278">
    <w:abstractNumId w:val="2"/>
  </w:num>
  <w:num w:numId="5" w16cid:durableId="1876038970">
    <w:abstractNumId w:val="8"/>
  </w:num>
  <w:num w:numId="6" w16cid:durableId="2131702813">
    <w:abstractNumId w:val="21"/>
  </w:num>
  <w:num w:numId="7" w16cid:durableId="2075077726">
    <w:abstractNumId w:val="22"/>
  </w:num>
  <w:num w:numId="8" w16cid:durableId="591469242">
    <w:abstractNumId w:val="0"/>
  </w:num>
  <w:num w:numId="9" w16cid:durableId="1798910502">
    <w:abstractNumId w:val="5"/>
  </w:num>
  <w:num w:numId="10" w16cid:durableId="1590188317">
    <w:abstractNumId w:val="24"/>
  </w:num>
  <w:num w:numId="11" w16cid:durableId="1865970663">
    <w:abstractNumId w:val="15"/>
  </w:num>
  <w:num w:numId="12" w16cid:durableId="781606947">
    <w:abstractNumId w:val="21"/>
  </w:num>
  <w:num w:numId="13" w16cid:durableId="1967156225">
    <w:abstractNumId w:val="21"/>
  </w:num>
  <w:num w:numId="14" w16cid:durableId="1509756870">
    <w:abstractNumId w:val="21"/>
  </w:num>
  <w:num w:numId="15" w16cid:durableId="1392268572">
    <w:abstractNumId w:val="23"/>
  </w:num>
  <w:num w:numId="16" w16cid:durableId="551384137">
    <w:abstractNumId w:val="13"/>
  </w:num>
  <w:num w:numId="17" w16cid:durableId="1915046082">
    <w:abstractNumId w:val="4"/>
  </w:num>
  <w:num w:numId="18" w16cid:durableId="1362825518">
    <w:abstractNumId w:val="21"/>
  </w:num>
  <w:num w:numId="19" w16cid:durableId="1601141908">
    <w:abstractNumId w:val="1"/>
  </w:num>
  <w:num w:numId="20" w16cid:durableId="492264598">
    <w:abstractNumId w:val="16"/>
  </w:num>
  <w:num w:numId="21" w16cid:durableId="2093427375">
    <w:abstractNumId w:val="21"/>
  </w:num>
  <w:num w:numId="22" w16cid:durableId="1112360399">
    <w:abstractNumId w:val="21"/>
  </w:num>
  <w:num w:numId="23" w16cid:durableId="888494190">
    <w:abstractNumId w:val="21"/>
  </w:num>
  <w:num w:numId="24" w16cid:durableId="297615292">
    <w:abstractNumId w:val="21"/>
  </w:num>
  <w:num w:numId="25" w16cid:durableId="1183712299">
    <w:abstractNumId w:val="3"/>
  </w:num>
  <w:num w:numId="26" w16cid:durableId="545332176">
    <w:abstractNumId w:val="21"/>
  </w:num>
  <w:num w:numId="27" w16cid:durableId="97527710">
    <w:abstractNumId w:val="7"/>
  </w:num>
  <w:num w:numId="28" w16cid:durableId="1325812868">
    <w:abstractNumId w:val="21"/>
  </w:num>
  <w:num w:numId="29" w16cid:durableId="2036804472">
    <w:abstractNumId w:val="21"/>
  </w:num>
  <w:num w:numId="30" w16cid:durableId="31003714">
    <w:abstractNumId w:val="19"/>
  </w:num>
  <w:num w:numId="31" w16cid:durableId="1579827495">
    <w:abstractNumId w:val="21"/>
  </w:num>
  <w:num w:numId="32" w16cid:durableId="1524199201">
    <w:abstractNumId w:val="6"/>
  </w:num>
  <w:num w:numId="33" w16cid:durableId="1605261132">
    <w:abstractNumId w:val="20"/>
  </w:num>
  <w:num w:numId="34" w16cid:durableId="335033649">
    <w:abstractNumId w:val="21"/>
  </w:num>
  <w:num w:numId="35" w16cid:durableId="1625388529">
    <w:abstractNumId w:val="21"/>
  </w:num>
  <w:num w:numId="36" w16cid:durableId="1284382288">
    <w:abstractNumId w:val="21"/>
  </w:num>
  <w:num w:numId="37" w16cid:durableId="355619727">
    <w:abstractNumId w:val="21"/>
  </w:num>
  <w:num w:numId="38" w16cid:durableId="672995142">
    <w:abstractNumId w:val="9"/>
  </w:num>
  <w:num w:numId="39" w16cid:durableId="1446004442">
    <w:abstractNumId w:val="21"/>
  </w:num>
  <w:num w:numId="40" w16cid:durableId="1784835473">
    <w:abstractNumId w:val="10"/>
  </w:num>
  <w:num w:numId="41" w16cid:durableId="1185316824">
    <w:abstractNumId w:val="21"/>
  </w:num>
  <w:num w:numId="42" w16cid:durableId="1340235415">
    <w:abstractNumId w:val="21"/>
  </w:num>
  <w:num w:numId="43" w16cid:durableId="281695584">
    <w:abstractNumId w:val="25"/>
  </w:num>
  <w:num w:numId="44" w16cid:durableId="2053572179">
    <w:abstractNumId w:val="21"/>
    <w:lvlOverride w:ilvl="0">
      <w:startOverride w:val="2"/>
    </w:lvlOverride>
    <w:lvlOverride w:ilvl="1">
      <w:startOverride w:val="2"/>
    </w:lvlOverride>
  </w:num>
  <w:num w:numId="45" w16cid:durableId="1563519063">
    <w:abstractNumId w:val="14"/>
  </w:num>
  <w:num w:numId="46" w16cid:durableId="1401322141">
    <w:abstractNumId w:val="12"/>
  </w:num>
  <w:num w:numId="47" w16cid:durableId="1434787403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BD"/>
    <w:rsid w:val="000006B3"/>
    <w:rsid w:val="000009B1"/>
    <w:rsid w:val="00000AEE"/>
    <w:rsid w:val="000012E6"/>
    <w:rsid w:val="00004270"/>
    <w:rsid w:val="00004D37"/>
    <w:rsid w:val="00005568"/>
    <w:rsid w:val="0000628C"/>
    <w:rsid w:val="0000750D"/>
    <w:rsid w:val="000149EE"/>
    <w:rsid w:val="00014DD1"/>
    <w:rsid w:val="0002085D"/>
    <w:rsid w:val="000252C9"/>
    <w:rsid w:val="0002557C"/>
    <w:rsid w:val="00025711"/>
    <w:rsid w:val="00025B44"/>
    <w:rsid w:val="00031862"/>
    <w:rsid w:val="00034639"/>
    <w:rsid w:val="000404DF"/>
    <w:rsid w:val="000435A7"/>
    <w:rsid w:val="000437D5"/>
    <w:rsid w:val="00043C8B"/>
    <w:rsid w:val="00044141"/>
    <w:rsid w:val="00044624"/>
    <w:rsid w:val="0005273A"/>
    <w:rsid w:val="0005342E"/>
    <w:rsid w:val="00054A52"/>
    <w:rsid w:val="000571EA"/>
    <w:rsid w:val="000615F2"/>
    <w:rsid w:val="00061FE3"/>
    <w:rsid w:val="000621A3"/>
    <w:rsid w:val="00062860"/>
    <w:rsid w:val="00064D64"/>
    <w:rsid w:val="00066FE3"/>
    <w:rsid w:val="000679A9"/>
    <w:rsid w:val="000741C6"/>
    <w:rsid w:val="000756B5"/>
    <w:rsid w:val="00075A2A"/>
    <w:rsid w:val="00077C40"/>
    <w:rsid w:val="00077D2F"/>
    <w:rsid w:val="00077D41"/>
    <w:rsid w:val="000824BF"/>
    <w:rsid w:val="000834B9"/>
    <w:rsid w:val="000870DC"/>
    <w:rsid w:val="00091914"/>
    <w:rsid w:val="000921D3"/>
    <w:rsid w:val="00097F8C"/>
    <w:rsid w:val="000A293C"/>
    <w:rsid w:val="000A4093"/>
    <w:rsid w:val="000A542F"/>
    <w:rsid w:val="000A5994"/>
    <w:rsid w:val="000A690D"/>
    <w:rsid w:val="000A695F"/>
    <w:rsid w:val="000B251E"/>
    <w:rsid w:val="000B3542"/>
    <w:rsid w:val="000B6D2E"/>
    <w:rsid w:val="000B7301"/>
    <w:rsid w:val="000B7D5A"/>
    <w:rsid w:val="000C11A3"/>
    <w:rsid w:val="000C1983"/>
    <w:rsid w:val="000C1ED2"/>
    <w:rsid w:val="000C27AB"/>
    <w:rsid w:val="000C5466"/>
    <w:rsid w:val="000C60C8"/>
    <w:rsid w:val="000C75AA"/>
    <w:rsid w:val="000D3FA4"/>
    <w:rsid w:val="000D4788"/>
    <w:rsid w:val="000D54AC"/>
    <w:rsid w:val="000D73B5"/>
    <w:rsid w:val="000E1E6E"/>
    <w:rsid w:val="000E42DA"/>
    <w:rsid w:val="000E5E3A"/>
    <w:rsid w:val="000F15F2"/>
    <w:rsid w:val="000F3746"/>
    <w:rsid w:val="000F6058"/>
    <w:rsid w:val="000F6C0B"/>
    <w:rsid w:val="0010170B"/>
    <w:rsid w:val="001023A0"/>
    <w:rsid w:val="00102CFD"/>
    <w:rsid w:val="0010319B"/>
    <w:rsid w:val="0010382A"/>
    <w:rsid w:val="00104510"/>
    <w:rsid w:val="001045BB"/>
    <w:rsid w:val="001062D9"/>
    <w:rsid w:val="001063CD"/>
    <w:rsid w:val="001063F3"/>
    <w:rsid w:val="00106DFA"/>
    <w:rsid w:val="00110D36"/>
    <w:rsid w:val="001127B4"/>
    <w:rsid w:val="0011585D"/>
    <w:rsid w:val="0011684A"/>
    <w:rsid w:val="00116891"/>
    <w:rsid w:val="0011689D"/>
    <w:rsid w:val="00116B99"/>
    <w:rsid w:val="00122ED6"/>
    <w:rsid w:val="0012388C"/>
    <w:rsid w:val="00123DAA"/>
    <w:rsid w:val="00124737"/>
    <w:rsid w:val="00124F10"/>
    <w:rsid w:val="001250CA"/>
    <w:rsid w:val="00126BE6"/>
    <w:rsid w:val="00131463"/>
    <w:rsid w:val="00132177"/>
    <w:rsid w:val="0013575F"/>
    <w:rsid w:val="001369F4"/>
    <w:rsid w:val="00140837"/>
    <w:rsid w:val="00140DFB"/>
    <w:rsid w:val="00142743"/>
    <w:rsid w:val="00146B66"/>
    <w:rsid w:val="0014749D"/>
    <w:rsid w:val="001524F5"/>
    <w:rsid w:val="00152CA8"/>
    <w:rsid w:val="001554CC"/>
    <w:rsid w:val="001614AE"/>
    <w:rsid w:val="0016282D"/>
    <w:rsid w:val="00163779"/>
    <w:rsid w:val="0016405D"/>
    <w:rsid w:val="00165B8B"/>
    <w:rsid w:val="00171891"/>
    <w:rsid w:val="0017202D"/>
    <w:rsid w:val="00181F73"/>
    <w:rsid w:val="0018277E"/>
    <w:rsid w:val="00184A5E"/>
    <w:rsid w:val="00184D8E"/>
    <w:rsid w:val="001855BB"/>
    <w:rsid w:val="00185888"/>
    <w:rsid w:val="0019270F"/>
    <w:rsid w:val="0019275A"/>
    <w:rsid w:val="00193581"/>
    <w:rsid w:val="00196273"/>
    <w:rsid w:val="001A0D28"/>
    <w:rsid w:val="001A33A8"/>
    <w:rsid w:val="001A37B5"/>
    <w:rsid w:val="001A688A"/>
    <w:rsid w:val="001A7120"/>
    <w:rsid w:val="001A726E"/>
    <w:rsid w:val="001A7A94"/>
    <w:rsid w:val="001A7EA3"/>
    <w:rsid w:val="001B0A09"/>
    <w:rsid w:val="001B2249"/>
    <w:rsid w:val="001B2A8A"/>
    <w:rsid w:val="001B3318"/>
    <w:rsid w:val="001B4014"/>
    <w:rsid w:val="001B5A0B"/>
    <w:rsid w:val="001B691E"/>
    <w:rsid w:val="001C2D1C"/>
    <w:rsid w:val="001C62DD"/>
    <w:rsid w:val="001C6805"/>
    <w:rsid w:val="001C6952"/>
    <w:rsid w:val="001C6C9A"/>
    <w:rsid w:val="001C721B"/>
    <w:rsid w:val="001D1F7E"/>
    <w:rsid w:val="001D1FE9"/>
    <w:rsid w:val="001D2C58"/>
    <w:rsid w:val="001D3139"/>
    <w:rsid w:val="001D38AF"/>
    <w:rsid w:val="001D3D35"/>
    <w:rsid w:val="001D4C51"/>
    <w:rsid w:val="001D4EE2"/>
    <w:rsid w:val="001D5BDD"/>
    <w:rsid w:val="001D6B2E"/>
    <w:rsid w:val="001D7150"/>
    <w:rsid w:val="001E1DB3"/>
    <w:rsid w:val="001E31D5"/>
    <w:rsid w:val="001E43AC"/>
    <w:rsid w:val="001E57B3"/>
    <w:rsid w:val="001E6B30"/>
    <w:rsid w:val="001E7090"/>
    <w:rsid w:val="001E70FA"/>
    <w:rsid w:val="001E7F30"/>
    <w:rsid w:val="001F6945"/>
    <w:rsid w:val="001F7776"/>
    <w:rsid w:val="001F7917"/>
    <w:rsid w:val="001F7D02"/>
    <w:rsid w:val="0020024B"/>
    <w:rsid w:val="002008FF"/>
    <w:rsid w:val="00200B4E"/>
    <w:rsid w:val="002032E2"/>
    <w:rsid w:val="002038C1"/>
    <w:rsid w:val="00203902"/>
    <w:rsid w:val="00203FE3"/>
    <w:rsid w:val="0020486D"/>
    <w:rsid w:val="002103DC"/>
    <w:rsid w:val="002108AE"/>
    <w:rsid w:val="00213EA6"/>
    <w:rsid w:val="00216CDA"/>
    <w:rsid w:val="00221FD7"/>
    <w:rsid w:val="0022495B"/>
    <w:rsid w:val="00226096"/>
    <w:rsid w:val="00230FD4"/>
    <w:rsid w:val="00231D39"/>
    <w:rsid w:val="00232984"/>
    <w:rsid w:val="00234B37"/>
    <w:rsid w:val="00234B6E"/>
    <w:rsid w:val="0023548D"/>
    <w:rsid w:val="00236089"/>
    <w:rsid w:val="0023680D"/>
    <w:rsid w:val="002376A3"/>
    <w:rsid w:val="002436C5"/>
    <w:rsid w:val="00243F57"/>
    <w:rsid w:val="00245C13"/>
    <w:rsid w:val="002461A8"/>
    <w:rsid w:val="00246C5E"/>
    <w:rsid w:val="00246ED0"/>
    <w:rsid w:val="0024703F"/>
    <w:rsid w:val="00252CAE"/>
    <w:rsid w:val="00254310"/>
    <w:rsid w:val="0025435E"/>
    <w:rsid w:val="0025439F"/>
    <w:rsid w:val="00256180"/>
    <w:rsid w:val="002614BE"/>
    <w:rsid w:val="00261CF2"/>
    <w:rsid w:val="002626CA"/>
    <w:rsid w:val="00262E1E"/>
    <w:rsid w:val="00263CF9"/>
    <w:rsid w:val="00265DE5"/>
    <w:rsid w:val="00265F6D"/>
    <w:rsid w:val="0026749D"/>
    <w:rsid w:val="00270877"/>
    <w:rsid w:val="00275A05"/>
    <w:rsid w:val="00277ADB"/>
    <w:rsid w:val="00280A0D"/>
    <w:rsid w:val="00281602"/>
    <w:rsid w:val="0028284E"/>
    <w:rsid w:val="00282A4E"/>
    <w:rsid w:val="00282ADF"/>
    <w:rsid w:val="00283CC6"/>
    <w:rsid w:val="002866E2"/>
    <w:rsid w:val="00287484"/>
    <w:rsid w:val="00287CAA"/>
    <w:rsid w:val="00290060"/>
    <w:rsid w:val="0029009E"/>
    <w:rsid w:val="0029073C"/>
    <w:rsid w:val="00291A46"/>
    <w:rsid w:val="00292AED"/>
    <w:rsid w:val="00297F0A"/>
    <w:rsid w:val="002B07A1"/>
    <w:rsid w:val="002B0E9A"/>
    <w:rsid w:val="002B1BE6"/>
    <w:rsid w:val="002B3D78"/>
    <w:rsid w:val="002B3FB4"/>
    <w:rsid w:val="002B523B"/>
    <w:rsid w:val="002B546E"/>
    <w:rsid w:val="002B58E9"/>
    <w:rsid w:val="002B5E94"/>
    <w:rsid w:val="002B7663"/>
    <w:rsid w:val="002C074A"/>
    <w:rsid w:val="002C1BC9"/>
    <w:rsid w:val="002C26C0"/>
    <w:rsid w:val="002C444C"/>
    <w:rsid w:val="002C5B7B"/>
    <w:rsid w:val="002C7094"/>
    <w:rsid w:val="002D1F79"/>
    <w:rsid w:val="002D3B68"/>
    <w:rsid w:val="002D41F3"/>
    <w:rsid w:val="002D6129"/>
    <w:rsid w:val="002E08F7"/>
    <w:rsid w:val="002E1617"/>
    <w:rsid w:val="002E5B99"/>
    <w:rsid w:val="002E6846"/>
    <w:rsid w:val="002E6F56"/>
    <w:rsid w:val="002F02EF"/>
    <w:rsid w:val="002F1A3C"/>
    <w:rsid w:val="002F211F"/>
    <w:rsid w:val="002F460C"/>
    <w:rsid w:val="002F4E68"/>
    <w:rsid w:val="002F6AF1"/>
    <w:rsid w:val="002F756E"/>
    <w:rsid w:val="003001F1"/>
    <w:rsid w:val="00300C12"/>
    <w:rsid w:val="00301C23"/>
    <w:rsid w:val="00302346"/>
    <w:rsid w:val="00304F7F"/>
    <w:rsid w:val="003058A1"/>
    <w:rsid w:val="00310470"/>
    <w:rsid w:val="0031319D"/>
    <w:rsid w:val="003139E6"/>
    <w:rsid w:val="00314CB3"/>
    <w:rsid w:val="00317120"/>
    <w:rsid w:val="0031724C"/>
    <w:rsid w:val="00323542"/>
    <w:rsid w:val="00325158"/>
    <w:rsid w:val="00326630"/>
    <w:rsid w:val="00326A92"/>
    <w:rsid w:val="0033299C"/>
    <w:rsid w:val="00334E54"/>
    <w:rsid w:val="00341CEA"/>
    <w:rsid w:val="00341DD4"/>
    <w:rsid w:val="00342460"/>
    <w:rsid w:val="003426EF"/>
    <w:rsid w:val="00343FCA"/>
    <w:rsid w:val="0034507E"/>
    <w:rsid w:val="00345183"/>
    <w:rsid w:val="00345652"/>
    <w:rsid w:val="00346270"/>
    <w:rsid w:val="003465D7"/>
    <w:rsid w:val="00346D93"/>
    <w:rsid w:val="0035000A"/>
    <w:rsid w:val="003533E8"/>
    <w:rsid w:val="00353583"/>
    <w:rsid w:val="00360329"/>
    <w:rsid w:val="003620CA"/>
    <w:rsid w:val="003634B5"/>
    <w:rsid w:val="00363E60"/>
    <w:rsid w:val="00364067"/>
    <w:rsid w:val="003656B8"/>
    <w:rsid w:val="00367BEE"/>
    <w:rsid w:val="003717A6"/>
    <w:rsid w:val="00371FE4"/>
    <w:rsid w:val="0037202E"/>
    <w:rsid w:val="0037204E"/>
    <w:rsid w:val="003747A0"/>
    <w:rsid w:val="003774DD"/>
    <w:rsid w:val="00377BDC"/>
    <w:rsid w:val="0038412A"/>
    <w:rsid w:val="003869B1"/>
    <w:rsid w:val="00387EDE"/>
    <w:rsid w:val="00393BB5"/>
    <w:rsid w:val="00394C72"/>
    <w:rsid w:val="00395544"/>
    <w:rsid w:val="00397039"/>
    <w:rsid w:val="0039776A"/>
    <w:rsid w:val="003A16EB"/>
    <w:rsid w:val="003A1DF6"/>
    <w:rsid w:val="003A2084"/>
    <w:rsid w:val="003A76FC"/>
    <w:rsid w:val="003A7C97"/>
    <w:rsid w:val="003B049A"/>
    <w:rsid w:val="003B3E5A"/>
    <w:rsid w:val="003B6CC1"/>
    <w:rsid w:val="003B7095"/>
    <w:rsid w:val="003B7105"/>
    <w:rsid w:val="003B7C0F"/>
    <w:rsid w:val="003C085B"/>
    <w:rsid w:val="003C1D80"/>
    <w:rsid w:val="003C2769"/>
    <w:rsid w:val="003C5353"/>
    <w:rsid w:val="003C615D"/>
    <w:rsid w:val="003C7EDB"/>
    <w:rsid w:val="003D1456"/>
    <w:rsid w:val="003D1E02"/>
    <w:rsid w:val="003D3445"/>
    <w:rsid w:val="003D4E19"/>
    <w:rsid w:val="003D5467"/>
    <w:rsid w:val="003D699D"/>
    <w:rsid w:val="003E0F11"/>
    <w:rsid w:val="003E36A5"/>
    <w:rsid w:val="003E7ADD"/>
    <w:rsid w:val="003F566D"/>
    <w:rsid w:val="00400167"/>
    <w:rsid w:val="00401DEE"/>
    <w:rsid w:val="00402FD3"/>
    <w:rsid w:val="004032B9"/>
    <w:rsid w:val="00403A0A"/>
    <w:rsid w:val="00405668"/>
    <w:rsid w:val="00405D37"/>
    <w:rsid w:val="00407D19"/>
    <w:rsid w:val="00410916"/>
    <w:rsid w:val="004132DB"/>
    <w:rsid w:val="00413D64"/>
    <w:rsid w:val="00414931"/>
    <w:rsid w:val="00415888"/>
    <w:rsid w:val="004168D8"/>
    <w:rsid w:val="004213AA"/>
    <w:rsid w:val="00421AD6"/>
    <w:rsid w:val="00422AB9"/>
    <w:rsid w:val="00422C0F"/>
    <w:rsid w:val="00422D4E"/>
    <w:rsid w:val="00425041"/>
    <w:rsid w:val="004326ED"/>
    <w:rsid w:val="0043329B"/>
    <w:rsid w:val="00435172"/>
    <w:rsid w:val="004355B5"/>
    <w:rsid w:val="004357BA"/>
    <w:rsid w:val="00436011"/>
    <w:rsid w:val="00436A85"/>
    <w:rsid w:val="00436DE8"/>
    <w:rsid w:val="00436FFC"/>
    <w:rsid w:val="00441183"/>
    <w:rsid w:val="00443377"/>
    <w:rsid w:val="0044528A"/>
    <w:rsid w:val="00446F3E"/>
    <w:rsid w:val="0045064B"/>
    <w:rsid w:val="00450BE2"/>
    <w:rsid w:val="00451644"/>
    <w:rsid w:val="00452551"/>
    <w:rsid w:val="004525E3"/>
    <w:rsid w:val="00455F65"/>
    <w:rsid w:val="004564FD"/>
    <w:rsid w:val="004571EF"/>
    <w:rsid w:val="00463418"/>
    <w:rsid w:val="00464F7A"/>
    <w:rsid w:val="00466BE4"/>
    <w:rsid w:val="004731E8"/>
    <w:rsid w:val="0047517D"/>
    <w:rsid w:val="00480843"/>
    <w:rsid w:val="00480FAB"/>
    <w:rsid w:val="0048265A"/>
    <w:rsid w:val="00486C1D"/>
    <w:rsid w:val="00486D0B"/>
    <w:rsid w:val="00486EF4"/>
    <w:rsid w:val="00487968"/>
    <w:rsid w:val="00491AF5"/>
    <w:rsid w:val="00495D94"/>
    <w:rsid w:val="004A47D7"/>
    <w:rsid w:val="004A4962"/>
    <w:rsid w:val="004A4A1E"/>
    <w:rsid w:val="004A4C04"/>
    <w:rsid w:val="004A582D"/>
    <w:rsid w:val="004A591D"/>
    <w:rsid w:val="004A592B"/>
    <w:rsid w:val="004A5EBB"/>
    <w:rsid w:val="004A6E31"/>
    <w:rsid w:val="004B16A2"/>
    <w:rsid w:val="004B48DC"/>
    <w:rsid w:val="004B5AB8"/>
    <w:rsid w:val="004B7B97"/>
    <w:rsid w:val="004C00B0"/>
    <w:rsid w:val="004C2422"/>
    <w:rsid w:val="004C3A01"/>
    <w:rsid w:val="004C3E32"/>
    <w:rsid w:val="004C4F9D"/>
    <w:rsid w:val="004D0D00"/>
    <w:rsid w:val="004D4639"/>
    <w:rsid w:val="004D47CD"/>
    <w:rsid w:val="004D51DA"/>
    <w:rsid w:val="004D6EB2"/>
    <w:rsid w:val="004E1EAA"/>
    <w:rsid w:val="004E68F2"/>
    <w:rsid w:val="004E69AD"/>
    <w:rsid w:val="004E7E8F"/>
    <w:rsid w:val="004F1D07"/>
    <w:rsid w:val="004F1ECB"/>
    <w:rsid w:val="004F2B61"/>
    <w:rsid w:val="004F4041"/>
    <w:rsid w:val="004F412C"/>
    <w:rsid w:val="004F415F"/>
    <w:rsid w:val="004F62D8"/>
    <w:rsid w:val="004F6AA0"/>
    <w:rsid w:val="004F7D84"/>
    <w:rsid w:val="00500ADF"/>
    <w:rsid w:val="00501E1E"/>
    <w:rsid w:val="005051B2"/>
    <w:rsid w:val="005053DB"/>
    <w:rsid w:val="00510D30"/>
    <w:rsid w:val="00510E3E"/>
    <w:rsid w:val="00511BC9"/>
    <w:rsid w:val="00512B4E"/>
    <w:rsid w:val="00512D1D"/>
    <w:rsid w:val="00516263"/>
    <w:rsid w:val="00517B14"/>
    <w:rsid w:val="00521963"/>
    <w:rsid w:val="00523480"/>
    <w:rsid w:val="0052376A"/>
    <w:rsid w:val="00523CAE"/>
    <w:rsid w:val="00524BAB"/>
    <w:rsid w:val="0052797A"/>
    <w:rsid w:val="00527993"/>
    <w:rsid w:val="00527D1A"/>
    <w:rsid w:val="00530864"/>
    <w:rsid w:val="00531352"/>
    <w:rsid w:val="00532482"/>
    <w:rsid w:val="00533F67"/>
    <w:rsid w:val="00534F31"/>
    <w:rsid w:val="0054116C"/>
    <w:rsid w:val="0054179A"/>
    <w:rsid w:val="00542199"/>
    <w:rsid w:val="00545581"/>
    <w:rsid w:val="00545B24"/>
    <w:rsid w:val="00546E76"/>
    <w:rsid w:val="005512EA"/>
    <w:rsid w:val="005524F2"/>
    <w:rsid w:val="00555794"/>
    <w:rsid w:val="00557385"/>
    <w:rsid w:val="00561B0F"/>
    <w:rsid w:val="00565F10"/>
    <w:rsid w:val="00570476"/>
    <w:rsid w:val="0057176F"/>
    <w:rsid w:val="00571CEF"/>
    <w:rsid w:val="00572541"/>
    <w:rsid w:val="005726E1"/>
    <w:rsid w:val="005739EE"/>
    <w:rsid w:val="0057513E"/>
    <w:rsid w:val="00576277"/>
    <w:rsid w:val="00581EA4"/>
    <w:rsid w:val="00585BF7"/>
    <w:rsid w:val="00585C5F"/>
    <w:rsid w:val="00592E67"/>
    <w:rsid w:val="005A09A6"/>
    <w:rsid w:val="005A0B5E"/>
    <w:rsid w:val="005A2EA4"/>
    <w:rsid w:val="005A68D5"/>
    <w:rsid w:val="005A7F76"/>
    <w:rsid w:val="005B02C4"/>
    <w:rsid w:val="005B0C00"/>
    <w:rsid w:val="005B3C80"/>
    <w:rsid w:val="005B5223"/>
    <w:rsid w:val="005B5B43"/>
    <w:rsid w:val="005C064F"/>
    <w:rsid w:val="005C258C"/>
    <w:rsid w:val="005C4138"/>
    <w:rsid w:val="005C42E0"/>
    <w:rsid w:val="005C7231"/>
    <w:rsid w:val="005C7474"/>
    <w:rsid w:val="005D1783"/>
    <w:rsid w:val="005D6E77"/>
    <w:rsid w:val="005D7D3F"/>
    <w:rsid w:val="005E2619"/>
    <w:rsid w:val="005E41C7"/>
    <w:rsid w:val="005E5D60"/>
    <w:rsid w:val="005F1E98"/>
    <w:rsid w:val="005F3DBB"/>
    <w:rsid w:val="005F766C"/>
    <w:rsid w:val="00600808"/>
    <w:rsid w:val="006037FD"/>
    <w:rsid w:val="0060433B"/>
    <w:rsid w:val="006043FF"/>
    <w:rsid w:val="00604AD8"/>
    <w:rsid w:val="00605581"/>
    <w:rsid w:val="006070E6"/>
    <w:rsid w:val="00607B5C"/>
    <w:rsid w:val="00610127"/>
    <w:rsid w:val="00610443"/>
    <w:rsid w:val="00611F7D"/>
    <w:rsid w:val="0061248A"/>
    <w:rsid w:val="006125D5"/>
    <w:rsid w:val="006152AC"/>
    <w:rsid w:val="006163F9"/>
    <w:rsid w:val="00616594"/>
    <w:rsid w:val="00617C16"/>
    <w:rsid w:val="006207FA"/>
    <w:rsid w:val="006257F3"/>
    <w:rsid w:val="00625E45"/>
    <w:rsid w:val="00625E69"/>
    <w:rsid w:val="00627698"/>
    <w:rsid w:val="00635F01"/>
    <w:rsid w:val="00637403"/>
    <w:rsid w:val="00640A00"/>
    <w:rsid w:val="00641D02"/>
    <w:rsid w:val="00642645"/>
    <w:rsid w:val="00643CB8"/>
    <w:rsid w:val="006462E2"/>
    <w:rsid w:val="006472F7"/>
    <w:rsid w:val="006514A7"/>
    <w:rsid w:val="006555A1"/>
    <w:rsid w:val="00656E7F"/>
    <w:rsid w:val="00660CF7"/>
    <w:rsid w:val="0066284F"/>
    <w:rsid w:val="006639C4"/>
    <w:rsid w:val="0066422E"/>
    <w:rsid w:val="006647F7"/>
    <w:rsid w:val="006656AE"/>
    <w:rsid w:val="00666DF8"/>
    <w:rsid w:val="00670CB1"/>
    <w:rsid w:val="00673B93"/>
    <w:rsid w:val="00675210"/>
    <w:rsid w:val="006758F5"/>
    <w:rsid w:val="00676EE0"/>
    <w:rsid w:val="006775FF"/>
    <w:rsid w:val="00677755"/>
    <w:rsid w:val="0068061A"/>
    <w:rsid w:val="006820B9"/>
    <w:rsid w:val="00683EFD"/>
    <w:rsid w:val="00685D69"/>
    <w:rsid w:val="006911C2"/>
    <w:rsid w:val="006915D1"/>
    <w:rsid w:val="0069465F"/>
    <w:rsid w:val="0069502C"/>
    <w:rsid w:val="006A17BB"/>
    <w:rsid w:val="006A51BF"/>
    <w:rsid w:val="006A5F9C"/>
    <w:rsid w:val="006A74B8"/>
    <w:rsid w:val="006A74E4"/>
    <w:rsid w:val="006B084E"/>
    <w:rsid w:val="006B09A5"/>
    <w:rsid w:val="006B1C1D"/>
    <w:rsid w:val="006B280D"/>
    <w:rsid w:val="006B44B7"/>
    <w:rsid w:val="006B5129"/>
    <w:rsid w:val="006B5880"/>
    <w:rsid w:val="006B75AF"/>
    <w:rsid w:val="006C037A"/>
    <w:rsid w:val="006C31C7"/>
    <w:rsid w:val="006C36D3"/>
    <w:rsid w:val="006C5907"/>
    <w:rsid w:val="006C606A"/>
    <w:rsid w:val="006C7512"/>
    <w:rsid w:val="006C76DA"/>
    <w:rsid w:val="006D619D"/>
    <w:rsid w:val="006D6714"/>
    <w:rsid w:val="006E0A4E"/>
    <w:rsid w:val="006E1EA2"/>
    <w:rsid w:val="006E2CA9"/>
    <w:rsid w:val="006E3032"/>
    <w:rsid w:val="006E3A60"/>
    <w:rsid w:val="006E4A0E"/>
    <w:rsid w:val="006F1A45"/>
    <w:rsid w:val="006F4A77"/>
    <w:rsid w:val="006F6635"/>
    <w:rsid w:val="006F7B35"/>
    <w:rsid w:val="00700680"/>
    <w:rsid w:val="007016C4"/>
    <w:rsid w:val="00701FDD"/>
    <w:rsid w:val="00702A77"/>
    <w:rsid w:val="00712237"/>
    <w:rsid w:val="00715608"/>
    <w:rsid w:val="007162E5"/>
    <w:rsid w:val="00717202"/>
    <w:rsid w:val="00717648"/>
    <w:rsid w:val="00717E8B"/>
    <w:rsid w:val="00721286"/>
    <w:rsid w:val="00722BEB"/>
    <w:rsid w:val="0072472C"/>
    <w:rsid w:val="007252AB"/>
    <w:rsid w:val="007255C6"/>
    <w:rsid w:val="00727E0F"/>
    <w:rsid w:val="00731148"/>
    <w:rsid w:val="00731325"/>
    <w:rsid w:val="00732F95"/>
    <w:rsid w:val="0073365B"/>
    <w:rsid w:val="00733A64"/>
    <w:rsid w:val="007369FD"/>
    <w:rsid w:val="00737AD5"/>
    <w:rsid w:val="00744816"/>
    <w:rsid w:val="00744F0F"/>
    <w:rsid w:val="0074568D"/>
    <w:rsid w:val="0074588F"/>
    <w:rsid w:val="00745C81"/>
    <w:rsid w:val="00747D70"/>
    <w:rsid w:val="00752229"/>
    <w:rsid w:val="00752B7E"/>
    <w:rsid w:val="00754BE1"/>
    <w:rsid w:val="007554AC"/>
    <w:rsid w:val="0075576D"/>
    <w:rsid w:val="00757103"/>
    <w:rsid w:val="00757D14"/>
    <w:rsid w:val="00765376"/>
    <w:rsid w:val="007658FF"/>
    <w:rsid w:val="0076679D"/>
    <w:rsid w:val="007667A1"/>
    <w:rsid w:val="00766F25"/>
    <w:rsid w:val="007709C8"/>
    <w:rsid w:val="00770EAE"/>
    <w:rsid w:val="00771FFE"/>
    <w:rsid w:val="00773CCE"/>
    <w:rsid w:val="00775737"/>
    <w:rsid w:val="00777456"/>
    <w:rsid w:val="00782E71"/>
    <w:rsid w:val="00783DA3"/>
    <w:rsid w:val="00785E16"/>
    <w:rsid w:val="00785F56"/>
    <w:rsid w:val="007875CC"/>
    <w:rsid w:val="00787E37"/>
    <w:rsid w:val="007913C8"/>
    <w:rsid w:val="00791534"/>
    <w:rsid w:val="00795711"/>
    <w:rsid w:val="00796F45"/>
    <w:rsid w:val="007974FD"/>
    <w:rsid w:val="007A1306"/>
    <w:rsid w:val="007A23A9"/>
    <w:rsid w:val="007A325E"/>
    <w:rsid w:val="007A3298"/>
    <w:rsid w:val="007A430E"/>
    <w:rsid w:val="007A43C9"/>
    <w:rsid w:val="007B416A"/>
    <w:rsid w:val="007C1170"/>
    <w:rsid w:val="007C69A6"/>
    <w:rsid w:val="007D06C7"/>
    <w:rsid w:val="007D0B6E"/>
    <w:rsid w:val="007D2651"/>
    <w:rsid w:val="007D452F"/>
    <w:rsid w:val="007D47F8"/>
    <w:rsid w:val="007D56DC"/>
    <w:rsid w:val="007D5DF9"/>
    <w:rsid w:val="007D6669"/>
    <w:rsid w:val="007D7F89"/>
    <w:rsid w:val="007E08C2"/>
    <w:rsid w:val="007E39B3"/>
    <w:rsid w:val="007E3B13"/>
    <w:rsid w:val="007E504B"/>
    <w:rsid w:val="007E508E"/>
    <w:rsid w:val="007E5B7D"/>
    <w:rsid w:val="007E6539"/>
    <w:rsid w:val="007E718A"/>
    <w:rsid w:val="007F0B61"/>
    <w:rsid w:val="007F164B"/>
    <w:rsid w:val="007F1C41"/>
    <w:rsid w:val="007F2B39"/>
    <w:rsid w:val="007F5019"/>
    <w:rsid w:val="007F5F35"/>
    <w:rsid w:val="007F6319"/>
    <w:rsid w:val="008002E8"/>
    <w:rsid w:val="008006BB"/>
    <w:rsid w:val="0080148A"/>
    <w:rsid w:val="00803908"/>
    <w:rsid w:val="0080438E"/>
    <w:rsid w:val="00804FB1"/>
    <w:rsid w:val="00805BCB"/>
    <w:rsid w:val="008060BC"/>
    <w:rsid w:val="0081066B"/>
    <w:rsid w:val="00810B60"/>
    <w:rsid w:val="00810D33"/>
    <w:rsid w:val="00811078"/>
    <w:rsid w:val="008116C5"/>
    <w:rsid w:val="00815EB5"/>
    <w:rsid w:val="00820476"/>
    <w:rsid w:val="00820546"/>
    <w:rsid w:val="00820705"/>
    <w:rsid w:val="0082162B"/>
    <w:rsid w:val="00822B9A"/>
    <w:rsid w:val="008267A0"/>
    <w:rsid w:val="00827666"/>
    <w:rsid w:val="008313E4"/>
    <w:rsid w:val="00833D87"/>
    <w:rsid w:val="00835D85"/>
    <w:rsid w:val="00837ABF"/>
    <w:rsid w:val="0084018B"/>
    <w:rsid w:val="0084280C"/>
    <w:rsid w:val="00842BEB"/>
    <w:rsid w:val="00844F52"/>
    <w:rsid w:val="00847236"/>
    <w:rsid w:val="0084734E"/>
    <w:rsid w:val="008474AA"/>
    <w:rsid w:val="00851355"/>
    <w:rsid w:val="008516D7"/>
    <w:rsid w:val="008520B3"/>
    <w:rsid w:val="00852B32"/>
    <w:rsid w:val="008530FB"/>
    <w:rsid w:val="00854303"/>
    <w:rsid w:val="00856588"/>
    <w:rsid w:val="00860AC1"/>
    <w:rsid w:val="00864156"/>
    <w:rsid w:val="008648B1"/>
    <w:rsid w:val="00864AA7"/>
    <w:rsid w:val="00866255"/>
    <w:rsid w:val="00867D0A"/>
    <w:rsid w:val="00870059"/>
    <w:rsid w:val="00870B02"/>
    <w:rsid w:val="008729BC"/>
    <w:rsid w:val="00873DD3"/>
    <w:rsid w:val="0087512E"/>
    <w:rsid w:val="00876DF4"/>
    <w:rsid w:val="00881293"/>
    <w:rsid w:val="00881484"/>
    <w:rsid w:val="00881E41"/>
    <w:rsid w:val="00882D26"/>
    <w:rsid w:val="0088544F"/>
    <w:rsid w:val="008854F3"/>
    <w:rsid w:val="0088562B"/>
    <w:rsid w:val="00886C67"/>
    <w:rsid w:val="008874BF"/>
    <w:rsid w:val="00887DD0"/>
    <w:rsid w:val="0089360B"/>
    <w:rsid w:val="008942BE"/>
    <w:rsid w:val="00894944"/>
    <w:rsid w:val="008958A7"/>
    <w:rsid w:val="00897F41"/>
    <w:rsid w:val="008A6234"/>
    <w:rsid w:val="008A6488"/>
    <w:rsid w:val="008A6E68"/>
    <w:rsid w:val="008A787A"/>
    <w:rsid w:val="008B3887"/>
    <w:rsid w:val="008B5FCB"/>
    <w:rsid w:val="008B6329"/>
    <w:rsid w:val="008B6900"/>
    <w:rsid w:val="008B7345"/>
    <w:rsid w:val="008B764C"/>
    <w:rsid w:val="008C01B3"/>
    <w:rsid w:val="008C1526"/>
    <w:rsid w:val="008C2970"/>
    <w:rsid w:val="008C35BD"/>
    <w:rsid w:val="008D14FF"/>
    <w:rsid w:val="008D3C83"/>
    <w:rsid w:val="008D3F05"/>
    <w:rsid w:val="008D4289"/>
    <w:rsid w:val="008D47B6"/>
    <w:rsid w:val="008D5AD4"/>
    <w:rsid w:val="008E0904"/>
    <w:rsid w:val="008E31AF"/>
    <w:rsid w:val="008E3364"/>
    <w:rsid w:val="008E43D2"/>
    <w:rsid w:val="008E55EF"/>
    <w:rsid w:val="008E67AF"/>
    <w:rsid w:val="008E6A10"/>
    <w:rsid w:val="008F3B85"/>
    <w:rsid w:val="0090064C"/>
    <w:rsid w:val="00900743"/>
    <w:rsid w:val="009047F5"/>
    <w:rsid w:val="00904A9B"/>
    <w:rsid w:val="009079FE"/>
    <w:rsid w:val="009136A0"/>
    <w:rsid w:val="00913FC7"/>
    <w:rsid w:val="0091433C"/>
    <w:rsid w:val="00916C55"/>
    <w:rsid w:val="00920CFB"/>
    <w:rsid w:val="00922D10"/>
    <w:rsid w:val="00926760"/>
    <w:rsid w:val="00931651"/>
    <w:rsid w:val="00932892"/>
    <w:rsid w:val="00937D3D"/>
    <w:rsid w:val="00941955"/>
    <w:rsid w:val="009424E8"/>
    <w:rsid w:val="00944D64"/>
    <w:rsid w:val="00945AFF"/>
    <w:rsid w:val="00945C6A"/>
    <w:rsid w:val="009470AC"/>
    <w:rsid w:val="00964776"/>
    <w:rsid w:val="00965CEB"/>
    <w:rsid w:val="00970798"/>
    <w:rsid w:val="009707B6"/>
    <w:rsid w:val="00972E76"/>
    <w:rsid w:val="00975CA8"/>
    <w:rsid w:val="00976FE9"/>
    <w:rsid w:val="009800A2"/>
    <w:rsid w:val="009810A1"/>
    <w:rsid w:val="0098160F"/>
    <w:rsid w:val="00982A06"/>
    <w:rsid w:val="00982CFA"/>
    <w:rsid w:val="00983A84"/>
    <w:rsid w:val="00983C35"/>
    <w:rsid w:val="009843C8"/>
    <w:rsid w:val="00984B99"/>
    <w:rsid w:val="009862C1"/>
    <w:rsid w:val="00986F13"/>
    <w:rsid w:val="00987776"/>
    <w:rsid w:val="0099175D"/>
    <w:rsid w:val="00993996"/>
    <w:rsid w:val="00996878"/>
    <w:rsid w:val="009969C1"/>
    <w:rsid w:val="00997776"/>
    <w:rsid w:val="009A2B56"/>
    <w:rsid w:val="009A45A6"/>
    <w:rsid w:val="009B3CAA"/>
    <w:rsid w:val="009B4C88"/>
    <w:rsid w:val="009B6C09"/>
    <w:rsid w:val="009B73D8"/>
    <w:rsid w:val="009B78DD"/>
    <w:rsid w:val="009C0C9B"/>
    <w:rsid w:val="009C3B96"/>
    <w:rsid w:val="009C7DDB"/>
    <w:rsid w:val="009D4A3F"/>
    <w:rsid w:val="009E06E3"/>
    <w:rsid w:val="009E4EBA"/>
    <w:rsid w:val="009E70B2"/>
    <w:rsid w:val="009E72F7"/>
    <w:rsid w:val="009E749F"/>
    <w:rsid w:val="009E752B"/>
    <w:rsid w:val="009F00CB"/>
    <w:rsid w:val="009F5F2C"/>
    <w:rsid w:val="00A01C43"/>
    <w:rsid w:val="00A03165"/>
    <w:rsid w:val="00A03E17"/>
    <w:rsid w:val="00A03FF4"/>
    <w:rsid w:val="00A06260"/>
    <w:rsid w:val="00A07B0C"/>
    <w:rsid w:val="00A15435"/>
    <w:rsid w:val="00A2011D"/>
    <w:rsid w:val="00A21B79"/>
    <w:rsid w:val="00A23011"/>
    <w:rsid w:val="00A2314E"/>
    <w:rsid w:val="00A24416"/>
    <w:rsid w:val="00A316AE"/>
    <w:rsid w:val="00A31940"/>
    <w:rsid w:val="00A31CA1"/>
    <w:rsid w:val="00A32ED7"/>
    <w:rsid w:val="00A341C2"/>
    <w:rsid w:val="00A34FCC"/>
    <w:rsid w:val="00A35981"/>
    <w:rsid w:val="00A35D41"/>
    <w:rsid w:val="00A367A4"/>
    <w:rsid w:val="00A36DC7"/>
    <w:rsid w:val="00A4368F"/>
    <w:rsid w:val="00A45EF3"/>
    <w:rsid w:val="00A46029"/>
    <w:rsid w:val="00A4652B"/>
    <w:rsid w:val="00A50F13"/>
    <w:rsid w:val="00A54AFC"/>
    <w:rsid w:val="00A559AB"/>
    <w:rsid w:val="00A56A7A"/>
    <w:rsid w:val="00A56EC8"/>
    <w:rsid w:val="00A57D2D"/>
    <w:rsid w:val="00A60805"/>
    <w:rsid w:val="00A6084D"/>
    <w:rsid w:val="00A62620"/>
    <w:rsid w:val="00A62B08"/>
    <w:rsid w:val="00A63097"/>
    <w:rsid w:val="00A6444F"/>
    <w:rsid w:val="00A6724B"/>
    <w:rsid w:val="00A722EC"/>
    <w:rsid w:val="00A734B2"/>
    <w:rsid w:val="00A73FDA"/>
    <w:rsid w:val="00A74B2E"/>
    <w:rsid w:val="00A752B2"/>
    <w:rsid w:val="00A76297"/>
    <w:rsid w:val="00A81044"/>
    <w:rsid w:val="00A82394"/>
    <w:rsid w:val="00A83079"/>
    <w:rsid w:val="00A8769E"/>
    <w:rsid w:val="00A87C1C"/>
    <w:rsid w:val="00A90E36"/>
    <w:rsid w:val="00A95E2C"/>
    <w:rsid w:val="00AA23F1"/>
    <w:rsid w:val="00AA3690"/>
    <w:rsid w:val="00AA3A5A"/>
    <w:rsid w:val="00AA4DE0"/>
    <w:rsid w:val="00AA5BF6"/>
    <w:rsid w:val="00AA5FC1"/>
    <w:rsid w:val="00AA69DF"/>
    <w:rsid w:val="00AA6F82"/>
    <w:rsid w:val="00AA73DF"/>
    <w:rsid w:val="00AB1FAC"/>
    <w:rsid w:val="00AB284A"/>
    <w:rsid w:val="00AB4689"/>
    <w:rsid w:val="00AB4733"/>
    <w:rsid w:val="00AB4C85"/>
    <w:rsid w:val="00AB5A05"/>
    <w:rsid w:val="00AB6581"/>
    <w:rsid w:val="00AB7A96"/>
    <w:rsid w:val="00AC02FE"/>
    <w:rsid w:val="00AC674A"/>
    <w:rsid w:val="00AC72E0"/>
    <w:rsid w:val="00AD08A3"/>
    <w:rsid w:val="00AD2466"/>
    <w:rsid w:val="00AD57B6"/>
    <w:rsid w:val="00AD5AE7"/>
    <w:rsid w:val="00AD7CA1"/>
    <w:rsid w:val="00AE00EF"/>
    <w:rsid w:val="00AE1674"/>
    <w:rsid w:val="00AE2ED3"/>
    <w:rsid w:val="00AE3B06"/>
    <w:rsid w:val="00AE3FF2"/>
    <w:rsid w:val="00AE4475"/>
    <w:rsid w:val="00AE5902"/>
    <w:rsid w:val="00AF3BFE"/>
    <w:rsid w:val="00AF4821"/>
    <w:rsid w:val="00AF4A07"/>
    <w:rsid w:val="00AF532C"/>
    <w:rsid w:val="00B00C5A"/>
    <w:rsid w:val="00B00E1E"/>
    <w:rsid w:val="00B01D79"/>
    <w:rsid w:val="00B036E6"/>
    <w:rsid w:val="00B03BA2"/>
    <w:rsid w:val="00B056C4"/>
    <w:rsid w:val="00B05780"/>
    <w:rsid w:val="00B10ABC"/>
    <w:rsid w:val="00B13911"/>
    <w:rsid w:val="00B15921"/>
    <w:rsid w:val="00B215BB"/>
    <w:rsid w:val="00B231D9"/>
    <w:rsid w:val="00B25BE1"/>
    <w:rsid w:val="00B30FF6"/>
    <w:rsid w:val="00B34BEB"/>
    <w:rsid w:val="00B36CBC"/>
    <w:rsid w:val="00B3742B"/>
    <w:rsid w:val="00B378C4"/>
    <w:rsid w:val="00B37CF3"/>
    <w:rsid w:val="00B421D2"/>
    <w:rsid w:val="00B45752"/>
    <w:rsid w:val="00B46B8D"/>
    <w:rsid w:val="00B470ED"/>
    <w:rsid w:val="00B503B3"/>
    <w:rsid w:val="00B52243"/>
    <w:rsid w:val="00B526DA"/>
    <w:rsid w:val="00B52792"/>
    <w:rsid w:val="00B53D61"/>
    <w:rsid w:val="00B53F07"/>
    <w:rsid w:val="00B57A93"/>
    <w:rsid w:val="00B601C0"/>
    <w:rsid w:val="00B60C74"/>
    <w:rsid w:val="00B613C2"/>
    <w:rsid w:val="00B622B6"/>
    <w:rsid w:val="00B66769"/>
    <w:rsid w:val="00B70FCA"/>
    <w:rsid w:val="00B71250"/>
    <w:rsid w:val="00B71363"/>
    <w:rsid w:val="00B74DC0"/>
    <w:rsid w:val="00B7595E"/>
    <w:rsid w:val="00B76B3C"/>
    <w:rsid w:val="00B7798C"/>
    <w:rsid w:val="00B803A7"/>
    <w:rsid w:val="00B80C0C"/>
    <w:rsid w:val="00B81156"/>
    <w:rsid w:val="00B83402"/>
    <w:rsid w:val="00B83510"/>
    <w:rsid w:val="00B83D43"/>
    <w:rsid w:val="00B87D1E"/>
    <w:rsid w:val="00B967DF"/>
    <w:rsid w:val="00B973E6"/>
    <w:rsid w:val="00B97E7B"/>
    <w:rsid w:val="00BA006E"/>
    <w:rsid w:val="00BA1D64"/>
    <w:rsid w:val="00BA6B2F"/>
    <w:rsid w:val="00BA7A37"/>
    <w:rsid w:val="00BB0D69"/>
    <w:rsid w:val="00BB102A"/>
    <w:rsid w:val="00BB1C81"/>
    <w:rsid w:val="00BB3203"/>
    <w:rsid w:val="00BB3E2F"/>
    <w:rsid w:val="00BB4139"/>
    <w:rsid w:val="00BB4E2B"/>
    <w:rsid w:val="00BB4FB2"/>
    <w:rsid w:val="00BB5794"/>
    <w:rsid w:val="00BB64D9"/>
    <w:rsid w:val="00BC15BA"/>
    <w:rsid w:val="00BC2A4F"/>
    <w:rsid w:val="00BC5888"/>
    <w:rsid w:val="00BC63F9"/>
    <w:rsid w:val="00BC6857"/>
    <w:rsid w:val="00BC6AA9"/>
    <w:rsid w:val="00BD1594"/>
    <w:rsid w:val="00BD16B7"/>
    <w:rsid w:val="00BD742B"/>
    <w:rsid w:val="00BD7EF8"/>
    <w:rsid w:val="00BD7F8A"/>
    <w:rsid w:val="00BE2CF0"/>
    <w:rsid w:val="00BE35E3"/>
    <w:rsid w:val="00BE5E44"/>
    <w:rsid w:val="00BE5F12"/>
    <w:rsid w:val="00BE6701"/>
    <w:rsid w:val="00BE6BE1"/>
    <w:rsid w:val="00BE78AF"/>
    <w:rsid w:val="00BE7E4D"/>
    <w:rsid w:val="00BF1420"/>
    <w:rsid w:val="00BF1642"/>
    <w:rsid w:val="00BF16B0"/>
    <w:rsid w:val="00BF3BEC"/>
    <w:rsid w:val="00BF4B0C"/>
    <w:rsid w:val="00BF5B10"/>
    <w:rsid w:val="00C0274E"/>
    <w:rsid w:val="00C02F04"/>
    <w:rsid w:val="00C036D9"/>
    <w:rsid w:val="00C0479D"/>
    <w:rsid w:val="00C04C7F"/>
    <w:rsid w:val="00C059DD"/>
    <w:rsid w:val="00C059EE"/>
    <w:rsid w:val="00C1006C"/>
    <w:rsid w:val="00C10AEE"/>
    <w:rsid w:val="00C10B24"/>
    <w:rsid w:val="00C10F81"/>
    <w:rsid w:val="00C147B2"/>
    <w:rsid w:val="00C15153"/>
    <w:rsid w:val="00C15535"/>
    <w:rsid w:val="00C15C89"/>
    <w:rsid w:val="00C15DD2"/>
    <w:rsid w:val="00C16B91"/>
    <w:rsid w:val="00C17328"/>
    <w:rsid w:val="00C20C14"/>
    <w:rsid w:val="00C218E3"/>
    <w:rsid w:val="00C22350"/>
    <w:rsid w:val="00C2310E"/>
    <w:rsid w:val="00C24573"/>
    <w:rsid w:val="00C24F4C"/>
    <w:rsid w:val="00C2664A"/>
    <w:rsid w:val="00C26FAF"/>
    <w:rsid w:val="00C27AF3"/>
    <w:rsid w:val="00C27BD0"/>
    <w:rsid w:val="00C305A6"/>
    <w:rsid w:val="00C315C5"/>
    <w:rsid w:val="00C31D00"/>
    <w:rsid w:val="00C33672"/>
    <w:rsid w:val="00C35139"/>
    <w:rsid w:val="00C362ED"/>
    <w:rsid w:val="00C443B7"/>
    <w:rsid w:val="00C44F8A"/>
    <w:rsid w:val="00C44FE8"/>
    <w:rsid w:val="00C4563B"/>
    <w:rsid w:val="00C46257"/>
    <w:rsid w:val="00C46566"/>
    <w:rsid w:val="00C466EF"/>
    <w:rsid w:val="00C46E88"/>
    <w:rsid w:val="00C4735B"/>
    <w:rsid w:val="00C47F51"/>
    <w:rsid w:val="00C519BD"/>
    <w:rsid w:val="00C5250E"/>
    <w:rsid w:val="00C54F7E"/>
    <w:rsid w:val="00C60CA0"/>
    <w:rsid w:val="00C65CD5"/>
    <w:rsid w:val="00C67067"/>
    <w:rsid w:val="00C7078A"/>
    <w:rsid w:val="00C72F5E"/>
    <w:rsid w:val="00C73718"/>
    <w:rsid w:val="00C74407"/>
    <w:rsid w:val="00C754B0"/>
    <w:rsid w:val="00C76896"/>
    <w:rsid w:val="00C77B2E"/>
    <w:rsid w:val="00C77BB1"/>
    <w:rsid w:val="00C812E6"/>
    <w:rsid w:val="00C8163B"/>
    <w:rsid w:val="00C81716"/>
    <w:rsid w:val="00C82F51"/>
    <w:rsid w:val="00C836B2"/>
    <w:rsid w:val="00C84654"/>
    <w:rsid w:val="00C84AEC"/>
    <w:rsid w:val="00C865DD"/>
    <w:rsid w:val="00C86FCC"/>
    <w:rsid w:val="00C9226B"/>
    <w:rsid w:val="00C9246A"/>
    <w:rsid w:val="00C92A95"/>
    <w:rsid w:val="00C947D8"/>
    <w:rsid w:val="00C97343"/>
    <w:rsid w:val="00C9779E"/>
    <w:rsid w:val="00C97FA6"/>
    <w:rsid w:val="00CA1FAF"/>
    <w:rsid w:val="00CA2BC1"/>
    <w:rsid w:val="00CA37EC"/>
    <w:rsid w:val="00CA3DA8"/>
    <w:rsid w:val="00CA438E"/>
    <w:rsid w:val="00CA5472"/>
    <w:rsid w:val="00CB1881"/>
    <w:rsid w:val="00CB3D24"/>
    <w:rsid w:val="00CB47DE"/>
    <w:rsid w:val="00CB4CA5"/>
    <w:rsid w:val="00CB516E"/>
    <w:rsid w:val="00CB5884"/>
    <w:rsid w:val="00CB5A0C"/>
    <w:rsid w:val="00CB7094"/>
    <w:rsid w:val="00CC21F5"/>
    <w:rsid w:val="00CC2ACE"/>
    <w:rsid w:val="00CC360E"/>
    <w:rsid w:val="00CC3C7E"/>
    <w:rsid w:val="00CC549E"/>
    <w:rsid w:val="00CC6B72"/>
    <w:rsid w:val="00CD09CF"/>
    <w:rsid w:val="00CD1D59"/>
    <w:rsid w:val="00CD25CB"/>
    <w:rsid w:val="00CD3801"/>
    <w:rsid w:val="00CD5798"/>
    <w:rsid w:val="00CD5ADB"/>
    <w:rsid w:val="00CD732E"/>
    <w:rsid w:val="00CE282F"/>
    <w:rsid w:val="00CE31B8"/>
    <w:rsid w:val="00CE353F"/>
    <w:rsid w:val="00CE579E"/>
    <w:rsid w:val="00CE6A99"/>
    <w:rsid w:val="00CF0DA8"/>
    <w:rsid w:val="00CF2752"/>
    <w:rsid w:val="00CF5C39"/>
    <w:rsid w:val="00CF61FC"/>
    <w:rsid w:val="00CF70BC"/>
    <w:rsid w:val="00CF77F0"/>
    <w:rsid w:val="00D01A5A"/>
    <w:rsid w:val="00D02A1A"/>
    <w:rsid w:val="00D03434"/>
    <w:rsid w:val="00D036A1"/>
    <w:rsid w:val="00D039BF"/>
    <w:rsid w:val="00D03D0A"/>
    <w:rsid w:val="00D05169"/>
    <w:rsid w:val="00D064E2"/>
    <w:rsid w:val="00D06ED9"/>
    <w:rsid w:val="00D070FC"/>
    <w:rsid w:val="00D1087D"/>
    <w:rsid w:val="00D178EE"/>
    <w:rsid w:val="00D2075B"/>
    <w:rsid w:val="00D22383"/>
    <w:rsid w:val="00D22ACE"/>
    <w:rsid w:val="00D24097"/>
    <w:rsid w:val="00D24F5D"/>
    <w:rsid w:val="00D25E48"/>
    <w:rsid w:val="00D27C1D"/>
    <w:rsid w:val="00D313B1"/>
    <w:rsid w:val="00D333F8"/>
    <w:rsid w:val="00D33FAE"/>
    <w:rsid w:val="00D34790"/>
    <w:rsid w:val="00D34C33"/>
    <w:rsid w:val="00D35CF8"/>
    <w:rsid w:val="00D36C47"/>
    <w:rsid w:val="00D41912"/>
    <w:rsid w:val="00D442B3"/>
    <w:rsid w:val="00D45512"/>
    <w:rsid w:val="00D46255"/>
    <w:rsid w:val="00D46385"/>
    <w:rsid w:val="00D47128"/>
    <w:rsid w:val="00D474D1"/>
    <w:rsid w:val="00D521B9"/>
    <w:rsid w:val="00D54956"/>
    <w:rsid w:val="00D549AF"/>
    <w:rsid w:val="00D57212"/>
    <w:rsid w:val="00D6014D"/>
    <w:rsid w:val="00D61A97"/>
    <w:rsid w:val="00D61BB9"/>
    <w:rsid w:val="00D64012"/>
    <w:rsid w:val="00D674A0"/>
    <w:rsid w:val="00D70E8A"/>
    <w:rsid w:val="00D73D36"/>
    <w:rsid w:val="00D74216"/>
    <w:rsid w:val="00D74B27"/>
    <w:rsid w:val="00D74F5A"/>
    <w:rsid w:val="00D828A2"/>
    <w:rsid w:val="00D82BD6"/>
    <w:rsid w:val="00D834FA"/>
    <w:rsid w:val="00D870DD"/>
    <w:rsid w:val="00D90814"/>
    <w:rsid w:val="00D952AA"/>
    <w:rsid w:val="00D9670B"/>
    <w:rsid w:val="00D97B26"/>
    <w:rsid w:val="00DA4225"/>
    <w:rsid w:val="00DA5240"/>
    <w:rsid w:val="00DB03A9"/>
    <w:rsid w:val="00DB0D51"/>
    <w:rsid w:val="00DB1F79"/>
    <w:rsid w:val="00DB4453"/>
    <w:rsid w:val="00DC2138"/>
    <w:rsid w:val="00DC228D"/>
    <w:rsid w:val="00DC5C6D"/>
    <w:rsid w:val="00DC79E0"/>
    <w:rsid w:val="00DD01CC"/>
    <w:rsid w:val="00DD01D8"/>
    <w:rsid w:val="00DD36F7"/>
    <w:rsid w:val="00DD3E43"/>
    <w:rsid w:val="00DE1668"/>
    <w:rsid w:val="00DE31DB"/>
    <w:rsid w:val="00DE3634"/>
    <w:rsid w:val="00DE5943"/>
    <w:rsid w:val="00DE5B29"/>
    <w:rsid w:val="00DE6D07"/>
    <w:rsid w:val="00DF26B4"/>
    <w:rsid w:val="00DF2909"/>
    <w:rsid w:val="00DF2AE6"/>
    <w:rsid w:val="00DF2E4A"/>
    <w:rsid w:val="00DF3115"/>
    <w:rsid w:val="00DF4AE5"/>
    <w:rsid w:val="00DF4BE7"/>
    <w:rsid w:val="00DF61B2"/>
    <w:rsid w:val="00DF6F0B"/>
    <w:rsid w:val="00DF7057"/>
    <w:rsid w:val="00E00FC1"/>
    <w:rsid w:val="00E0273A"/>
    <w:rsid w:val="00E0362D"/>
    <w:rsid w:val="00E07507"/>
    <w:rsid w:val="00E111B3"/>
    <w:rsid w:val="00E11AC1"/>
    <w:rsid w:val="00E138F0"/>
    <w:rsid w:val="00E154C0"/>
    <w:rsid w:val="00E15BCA"/>
    <w:rsid w:val="00E167F8"/>
    <w:rsid w:val="00E20760"/>
    <w:rsid w:val="00E20D5B"/>
    <w:rsid w:val="00E21171"/>
    <w:rsid w:val="00E21A21"/>
    <w:rsid w:val="00E21A97"/>
    <w:rsid w:val="00E23968"/>
    <w:rsid w:val="00E24259"/>
    <w:rsid w:val="00E27EBD"/>
    <w:rsid w:val="00E33729"/>
    <w:rsid w:val="00E35BF7"/>
    <w:rsid w:val="00E35F85"/>
    <w:rsid w:val="00E36A5C"/>
    <w:rsid w:val="00E37D5A"/>
    <w:rsid w:val="00E41131"/>
    <w:rsid w:val="00E413C0"/>
    <w:rsid w:val="00E428C1"/>
    <w:rsid w:val="00E4314C"/>
    <w:rsid w:val="00E44873"/>
    <w:rsid w:val="00E45E49"/>
    <w:rsid w:val="00E50371"/>
    <w:rsid w:val="00E50AF7"/>
    <w:rsid w:val="00E53117"/>
    <w:rsid w:val="00E54775"/>
    <w:rsid w:val="00E54882"/>
    <w:rsid w:val="00E55B83"/>
    <w:rsid w:val="00E5612E"/>
    <w:rsid w:val="00E56429"/>
    <w:rsid w:val="00E572DE"/>
    <w:rsid w:val="00E57D23"/>
    <w:rsid w:val="00E61949"/>
    <w:rsid w:val="00E61FB5"/>
    <w:rsid w:val="00E6382A"/>
    <w:rsid w:val="00E656D6"/>
    <w:rsid w:val="00E66F7E"/>
    <w:rsid w:val="00E72A31"/>
    <w:rsid w:val="00E7362E"/>
    <w:rsid w:val="00E74675"/>
    <w:rsid w:val="00E747D4"/>
    <w:rsid w:val="00E76FA7"/>
    <w:rsid w:val="00E82E73"/>
    <w:rsid w:val="00E85787"/>
    <w:rsid w:val="00E90267"/>
    <w:rsid w:val="00E914BD"/>
    <w:rsid w:val="00E926F9"/>
    <w:rsid w:val="00E92B6D"/>
    <w:rsid w:val="00E93FF5"/>
    <w:rsid w:val="00E950AD"/>
    <w:rsid w:val="00E9585F"/>
    <w:rsid w:val="00E967DF"/>
    <w:rsid w:val="00E96B67"/>
    <w:rsid w:val="00EA07D3"/>
    <w:rsid w:val="00EA253C"/>
    <w:rsid w:val="00EA37A7"/>
    <w:rsid w:val="00EA400F"/>
    <w:rsid w:val="00EA47B5"/>
    <w:rsid w:val="00EA6969"/>
    <w:rsid w:val="00EA7B7F"/>
    <w:rsid w:val="00EB1052"/>
    <w:rsid w:val="00EB22A6"/>
    <w:rsid w:val="00EB49C5"/>
    <w:rsid w:val="00EB4D03"/>
    <w:rsid w:val="00EB5D73"/>
    <w:rsid w:val="00EC1D38"/>
    <w:rsid w:val="00EC1EAE"/>
    <w:rsid w:val="00EC3D28"/>
    <w:rsid w:val="00EC7617"/>
    <w:rsid w:val="00ED060E"/>
    <w:rsid w:val="00ED1F83"/>
    <w:rsid w:val="00ED2CD8"/>
    <w:rsid w:val="00ED5745"/>
    <w:rsid w:val="00ED5E2C"/>
    <w:rsid w:val="00ED7DF0"/>
    <w:rsid w:val="00EE05F4"/>
    <w:rsid w:val="00EE09A0"/>
    <w:rsid w:val="00EE1384"/>
    <w:rsid w:val="00EE165A"/>
    <w:rsid w:val="00EE1E1D"/>
    <w:rsid w:val="00EE2FAD"/>
    <w:rsid w:val="00EE4058"/>
    <w:rsid w:val="00EE45FE"/>
    <w:rsid w:val="00EE4E52"/>
    <w:rsid w:val="00EE75B3"/>
    <w:rsid w:val="00EF0AB8"/>
    <w:rsid w:val="00EF13A2"/>
    <w:rsid w:val="00EF27B5"/>
    <w:rsid w:val="00EF2814"/>
    <w:rsid w:val="00EF3007"/>
    <w:rsid w:val="00EF6671"/>
    <w:rsid w:val="00EF6F14"/>
    <w:rsid w:val="00EF7A41"/>
    <w:rsid w:val="00F02E4C"/>
    <w:rsid w:val="00F02E6C"/>
    <w:rsid w:val="00F04F16"/>
    <w:rsid w:val="00F05806"/>
    <w:rsid w:val="00F05EB0"/>
    <w:rsid w:val="00F10948"/>
    <w:rsid w:val="00F10C25"/>
    <w:rsid w:val="00F11784"/>
    <w:rsid w:val="00F13A3B"/>
    <w:rsid w:val="00F13BDD"/>
    <w:rsid w:val="00F1454B"/>
    <w:rsid w:val="00F15673"/>
    <w:rsid w:val="00F16280"/>
    <w:rsid w:val="00F17337"/>
    <w:rsid w:val="00F21515"/>
    <w:rsid w:val="00F216E1"/>
    <w:rsid w:val="00F21FA6"/>
    <w:rsid w:val="00F266DD"/>
    <w:rsid w:val="00F26BB1"/>
    <w:rsid w:val="00F30EC1"/>
    <w:rsid w:val="00F310C9"/>
    <w:rsid w:val="00F31D37"/>
    <w:rsid w:val="00F355E9"/>
    <w:rsid w:val="00F36434"/>
    <w:rsid w:val="00F40DD0"/>
    <w:rsid w:val="00F42570"/>
    <w:rsid w:val="00F44AB6"/>
    <w:rsid w:val="00F44B32"/>
    <w:rsid w:val="00F451A1"/>
    <w:rsid w:val="00F452B2"/>
    <w:rsid w:val="00F52767"/>
    <w:rsid w:val="00F561F2"/>
    <w:rsid w:val="00F5660E"/>
    <w:rsid w:val="00F56610"/>
    <w:rsid w:val="00F5751A"/>
    <w:rsid w:val="00F61B2A"/>
    <w:rsid w:val="00F625A1"/>
    <w:rsid w:val="00F6506A"/>
    <w:rsid w:val="00F67DE8"/>
    <w:rsid w:val="00F7163A"/>
    <w:rsid w:val="00F719A9"/>
    <w:rsid w:val="00F818F6"/>
    <w:rsid w:val="00F83234"/>
    <w:rsid w:val="00F833C4"/>
    <w:rsid w:val="00F878B5"/>
    <w:rsid w:val="00F92195"/>
    <w:rsid w:val="00F92864"/>
    <w:rsid w:val="00F96FAA"/>
    <w:rsid w:val="00F978EB"/>
    <w:rsid w:val="00FA0DA9"/>
    <w:rsid w:val="00FA1BA2"/>
    <w:rsid w:val="00FA23FC"/>
    <w:rsid w:val="00FA2515"/>
    <w:rsid w:val="00FA3278"/>
    <w:rsid w:val="00FA3504"/>
    <w:rsid w:val="00FA5630"/>
    <w:rsid w:val="00FA5659"/>
    <w:rsid w:val="00FA7796"/>
    <w:rsid w:val="00FB2240"/>
    <w:rsid w:val="00FB2BC5"/>
    <w:rsid w:val="00FB3476"/>
    <w:rsid w:val="00FB59BF"/>
    <w:rsid w:val="00FB5D89"/>
    <w:rsid w:val="00FB79C3"/>
    <w:rsid w:val="00FC137F"/>
    <w:rsid w:val="00FC1CA4"/>
    <w:rsid w:val="00FC2304"/>
    <w:rsid w:val="00FC246E"/>
    <w:rsid w:val="00FC5764"/>
    <w:rsid w:val="00FC5999"/>
    <w:rsid w:val="00FD019B"/>
    <w:rsid w:val="00FD0861"/>
    <w:rsid w:val="00FD15DE"/>
    <w:rsid w:val="00FD27BD"/>
    <w:rsid w:val="00FD4BAA"/>
    <w:rsid w:val="00FD4DB2"/>
    <w:rsid w:val="00FD7A1C"/>
    <w:rsid w:val="00FE0186"/>
    <w:rsid w:val="00FE1DAD"/>
    <w:rsid w:val="00FE297D"/>
    <w:rsid w:val="00FE3EE0"/>
    <w:rsid w:val="00FE6880"/>
    <w:rsid w:val="00FE7B01"/>
    <w:rsid w:val="00FF057A"/>
    <w:rsid w:val="00FF1203"/>
    <w:rsid w:val="00FF2F90"/>
    <w:rsid w:val="00FF43CF"/>
    <w:rsid w:val="00FF4A32"/>
    <w:rsid w:val="00FF5A31"/>
    <w:rsid w:val="00FF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F0BEC"/>
  <w15:chartTrackingRefBased/>
  <w15:docId w15:val="{9446A0EA-E675-4096-814E-162BE992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52F"/>
    <w:pPr>
      <w:spacing w:before="60" w:after="60" w:line="264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D7CA1"/>
    <w:pPr>
      <w:keepNext/>
      <w:keepLines/>
      <w:numPr>
        <w:numId w:val="1"/>
      </w:numPr>
      <w:spacing w:before="240" w:after="120"/>
      <w:jc w:val="left"/>
      <w:outlineLvl w:val="0"/>
    </w:pPr>
    <w:rPr>
      <w:rFonts w:asciiTheme="majorHAnsi" w:eastAsiaTheme="majorEastAsia" w:hAnsiTheme="majorHAnsi" w:cstheme="majorBidi"/>
      <w:b/>
      <w:color w:val="0F1C50"/>
      <w:sz w:val="40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3365B"/>
    <w:pPr>
      <w:keepNext/>
      <w:keepLines/>
      <w:numPr>
        <w:ilvl w:val="1"/>
        <w:numId w:val="1"/>
      </w:numPr>
      <w:spacing w:before="120" w:after="0"/>
      <w:outlineLvl w:val="1"/>
    </w:pPr>
    <w:rPr>
      <w:rFonts w:ascii="Arial" w:eastAsiaTheme="majorEastAsia" w:hAnsi="Arial" w:cs="Arial"/>
      <w:b/>
      <w:color w:val="6785C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3D28"/>
    <w:pPr>
      <w:keepNext/>
      <w:keepLines/>
      <w:numPr>
        <w:ilvl w:val="2"/>
        <w:numId w:val="1"/>
      </w:numPr>
      <w:spacing w:before="40" w:after="0"/>
      <w:jc w:val="left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C3D28"/>
    <w:pPr>
      <w:keepNext/>
      <w:keepLines/>
      <w:numPr>
        <w:ilvl w:val="3"/>
        <w:numId w:val="1"/>
      </w:numPr>
      <w:spacing w:before="40" w:after="0"/>
      <w:jc w:val="left"/>
      <w:outlineLvl w:val="3"/>
    </w:pPr>
    <w:rPr>
      <w:rFonts w:asciiTheme="majorHAnsi" w:eastAsiaTheme="majorEastAsia" w:hAnsiTheme="majorHAnsi" w:cstheme="majorBidi"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4625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25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25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25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25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inguno">
    <w:name w:val="Ninguno"/>
    <w:rsid w:val="00AE5902"/>
  </w:style>
  <w:style w:type="paragraph" w:customStyle="1" w:styleId="Cuerpo">
    <w:name w:val="Cuerpo"/>
    <w:rsid w:val="00AE5902"/>
    <w:pPr>
      <w:pBdr>
        <w:top w:val="nil"/>
        <w:left w:val="nil"/>
        <w:bottom w:val="nil"/>
        <w:right w:val="nil"/>
        <w:between w:val="nil"/>
        <w:bar w:val="nil"/>
      </w:pBdr>
      <w:spacing w:after="0" w:line="342" w:lineRule="exact"/>
    </w:pPr>
    <w:rPr>
      <w:rFonts w:ascii="Arial" w:eastAsia="Arial" w:hAnsi="Arial" w:cs="Arial"/>
      <w:color w:val="505050"/>
      <w:sz w:val="24"/>
      <w:szCs w:val="24"/>
      <w:u w:color="505050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styleId="Textodelmarcadordeposicin">
    <w:name w:val="Placeholder Text"/>
    <w:basedOn w:val="Fuentedeprrafopredeter"/>
    <w:uiPriority w:val="99"/>
    <w:semiHidden/>
    <w:rsid w:val="00AE5902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AD7CA1"/>
    <w:rPr>
      <w:rFonts w:asciiTheme="majorHAnsi" w:eastAsiaTheme="majorEastAsia" w:hAnsiTheme="majorHAnsi" w:cstheme="majorBidi"/>
      <w:b/>
      <w:color w:val="0F1C50"/>
      <w:sz w:val="40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E590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D4BA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D4BAA"/>
  </w:style>
  <w:style w:type="paragraph" w:styleId="Piedepgina">
    <w:name w:val="footer"/>
    <w:basedOn w:val="Normal"/>
    <w:link w:val="PiedepginaCar"/>
    <w:uiPriority w:val="99"/>
    <w:unhideWhenUsed/>
    <w:rsid w:val="00FD4BAA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4BAA"/>
  </w:style>
  <w:style w:type="paragraph" w:styleId="Textoindependiente">
    <w:name w:val="Body Text"/>
    <w:basedOn w:val="Normal"/>
    <w:link w:val="TextoindependienteCar"/>
    <w:rsid w:val="002866E2"/>
    <w:pPr>
      <w:ind w:left="907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TextoindependienteCar">
    <w:name w:val="Texto independiente Car"/>
    <w:basedOn w:val="Fuentedeprrafopredeter"/>
    <w:link w:val="Textoindependiente"/>
    <w:rsid w:val="002866E2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BlockTitle">
    <w:name w:val="BlockTitle"/>
    <w:basedOn w:val="Normal"/>
    <w:rsid w:val="002866E2"/>
    <w:pPr>
      <w:keepNext/>
      <w:pBdr>
        <w:bottom w:val="single" w:sz="4" w:space="1" w:color="auto"/>
      </w:pBdr>
      <w:spacing w:before="400" w:line="400" w:lineRule="exact"/>
    </w:pPr>
    <w:rPr>
      <w:rFonts w:ascii="Arial" w:eastAsia="Times New Roman" w:hAnsi="Arial" w:cs="Arial"/>
      <w:b/>
      <w:bCs/>
      <w:sz w:val="28"/>
      <w:szCs w:val="28"/>
      <w:lang w:val="en-GB"/>
    </w:rPr>
  </w:style>
  <w:style w:type="paragraph" w:styleId="Prrafodelista">
    <w:name w:val="List Paragraph"/>
    <w:basedOn w:val="Normal"/>
    <w:link w:val="PrrafodelistaCar"/>
    <w:uiPriority w:val="34"/>
    <w:qFormat/>
    <w:rsid w:val="002866E2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3365B"/>
    <w:rPr>
      <w:rFonts w:ascii="Arial" w:eastAsiaTheme="majorEastAsia" w:hAnsi="Arial" w:cs="Arial"/>
      <w:b/>
      <w:color w:val="6785C1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C3D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EC3D28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D4625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625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625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625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62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concuadrcula">
    <w:name w:val="Table Grid"/>
    <w:basedOn w:val="Tablanormal"/>
    <w:uiPriority w:val="59"/>
    <w:rsid w:val="00546E76"/>
    <w:pPr>
      <w:spacing w:after="60" w:line="312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C6706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6706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67067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C67067"/>
    <w:rPr>
      <w:color w:val="0563C1" w:themeColor="hyperlink"/>
      <w:u w:val="single"/>
    </w:rPr>
  </w:style>
  <w:style w:type="paragraph" w:styleId="Ttulo">
    <w:name w:val="Title"/>
    <w:aliases w:val="Título Portada NTT"/>
    <w:basedOn w:val="Normal"/>
    <w:next w:val="Normal"/>
    <w:link w:val="TtuloCar"/>
    <w:autoRedefine/>
    <w:uiPriority w:val="10"/>
    <w:qFormat/>
    <w:rsid w:val="004B5AB8"/>
    <w:pPr>
      <w:spacing w:before="0" w:after="0"/>
      <w:contextualSpacing/>
    </w:pPr>
    <w:rPr>
      <w:rFonts w:ascii="Arial Black" w:eastAsiaTheme="majorEastAsia" w:hAnsi="Arial Black" w:cstheme="majorBidi"/>
      <w:color w:val="0F1C50"/>
      <w:spacing w:val="-10"/>
      <w:kern w:val="28"/>
      <w:sz w:val="100"/>
      <w:szCs w:val="56"/>
    </w:rPr>
  </w:style>
  <w:style w:type="character" w:customStyle="1" w:styleId="TtuloCar">
    <w:name w:val="Título Car"/>
    <w:aliases w:val="Título Portada NTT Car"/>
    <w:basedOn w:val="Fuentedeprrafopredeter"/>
    <w:link w:val="Ttulo"/>
    <w:uiPriority w:val="10"/>
    <w:rsid w:val="004B5AB8"/>
    <w:rPr>
      <w:rFonts w:ascii="Arial Black" w:eastAsiaTheme="majorEastAsia" w:hAnsi="Arial Black" w:cstheme="majorBidi"/>
      <w:color w:val="0F1C50"/>
      <w:spacing w:val="-10"/>
      <w:kern w:val="28"/>
      <w:sz w:val="100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4A4962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20486D"/>
    <w:pPr>
      <w:spacing w:before="0" w:after="200"/>
    </w:pPr>
    <w:rPr>
      <w:i/>
      <w:iCs/>
      <w:color w:val="44546A" w:themeColor="text2"/>
      <w:sz w:val="18"/>
      <w:szCs w:val="18"/>
    </w:rPr>
  </w:style>
  <w:style w:type="table" w:styleId="Tablaconcuadrculaclara">
    <w:name w:val="Grid Table Light"/>
    <w:basedOn w:val="Tablanormal"/>
    <w:uiPriority w:val="40"/>
    <w:rsid w:val="000A69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1369F4"/>
    <w:rPr>
      <w:color w:val="954F72" w:themeColor="followed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9E749F"/>
    <w:rPr>
      <w:sz w:val="24"/>
    </w:rPr>
  </w:style>
  <w:style w:type="character" w:customStyle="1" w:styleId="normaltextrun">
    <w:name w:val="normaltextrun"/>
    <w:basedOn w:val="Fuentedeprrafopredeter"/>
    <w:rsid w:val="003E0F11"/>
  </w:style>
  <w:style w:type="character" w:customStyle="1" w:styleId="eop">
    <w:name w:val="eop"/>
    <w:basedOn w:val="Fuentedeprrafopredeter"/>
    <w:rsid w:val="003E0F11"/>
  </w:style>
  <w:style w:type="table" w:styleId="Tablaconcuadrcula1clara-nfasis5">
    <w:name w:val="Grid Table 1 Light Accent 5"/>
    <w:basedOn w:val="Tablanormal"/>
    <w:uiPriority w:val="46"/>
    <w:rsid w:val="00C059EE"/>
    <w:pPr>
      <w:spacing w:after="0" w:line="240" w:lineRule="auto"/>
    </w:pPr>
    <w:rPr>
      <w:lang w:eastAsia="en-US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taalpie">
    <w:name w:val="Nota al pie"/>
    <w:basedOn w:val="Textonotapie"/>
    <w:link w:val="NotaalpieCar"/>
    <w:qFormat/>
    <w:rsid w:val="00AA5FC1"/>
    <w:pPr>
      <w:spacing w:before="360"/>
      <w:jc w:val="left"/>
    </w:pPr>
    <w:rPr>
      <w:rFonts w:ascii="Arial" w:hAnsi="Arial"/>
      <w:sz w:val="18"/>
      <w:szCs w:val="18"/>
      <w:lang w:eastAsia="en-US"/>
    </w:rPr>
  </w:style>
  <w:style w:type="character" w:customStyle="1" w:styleId="NotaalpieCar">
    <w:name w:val="Nota al pie Car"/>
    <w:basedOn w:val="TextonotapieCar"/>
    <w:link w:val="Notaalpie"/>
    <w:rsid w:val="00AA5FC1"/>
    <w:rPr>
      <w:rFonts w:ascii="Arial" w:hAnsi="Arial"/>
      <w:sz w:val="18"/>
      <w:szCs w:val="18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A5FC1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A5FC1"/>
    <w:rPr>
      <w:sz w:val="20"/>
      <w:szCs w:val="20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DC5C6D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1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1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7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ihuangu\NTT%20DATA%20EMEAL\Global%20Production%20Documentation%20-%2003-%20Security\01-%20Documentation\08.%20Plantillas\SGSI-PLA-001%20Plantilla%20Word%20para%20SGSI_NTT%20v3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ADC506D341D42C28C8504989A7C0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18CA3-3750-4CEA-8D4A-D9F3026D1C73}"/>
      </w:docPartPr>
      <w:docPartBody>
        <w:p w:rsidR="00847312" w:rsidRDefault="00B524F0">
          <w:pPr>
            <w:pStyle w:val="FADC506D341D42C28C8504989A7C075D"/>
          </w:pPr>
          <w:r w:rsidRPr="00665D23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F0"/>
    <w:rsid w:val="00034B34"/>
    <w:rsid w:val="00055C66"/>
    <w:rsid w:val="00066609"/>
    <w:rsid w:val="00184B62"/>
    <w:rsid w:val="00225983"/>
    <w:rsid w:val="003E1FC9"/>
    <w:rsid w:val="00445B80"/>
    <w:rsid w:val="00445F7E"/>
    <w:rsid w:val="005D3515"/>
    <w:rsid w:val="006B78B6"/>
    <w:rsid w:val="007627D6"/>
    <w:rsid w:val="00805671"/>
    <w:rsid w:val="00831016"/>
    <w:rsid w:val="008311B9"/>
    <w:rsid w:val="00847312"/>
    <w:rsid w:val="008905D5"/>
    <w:rsid w:val="008970EC"/>
    <w:rsid w:val="00910A03"/>
    <w:rsid w:val="00964D94"/>
    <w:rsid w:val="009914DB"/>
    <w:rsid w:val="00A96684"/>
    <w:rsid w:val="00B0000D"/>
    <w:rsid w:val="00B05A5C"/>
    <w:rsid w:val="00B524F0"/>
    <w:rsid w:val="00C076C7"/>
    <w:rsid w:val="00D95D4E"/>
    <w:rsid w:val="00E20C21"/>
    <w:rsid w:val="00F1410E"/>
    <w:rsid w:val="00F61E64"/>
    <w:rsid w:val="00FD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FADC506D341D42C28C8504989A7C075D">
    <w:name w:val="FADC506D341D42C28C8504989A7C07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DE84F1BF742943A8796A8F83C9E892" ma:contentTypeVersion="19" ma:contentTypeDescription="Create a new document." ma:contentTypeScope="" ma:versionID="8b035a6528e717f1fa4d03147b545fb8">
  <xsd:schema xmlns:xsd="http://www.w3.org/2001/XMLSchema" xmlns:xs="http://www.w3.org/2001/XMLSchema" xmlns:p="http://schemas.microsoft.com/office/2006/metadata/properties" xmlns:ns2="a171d43b-1da9-40e5-8a6a-d54445820298" xmlns:ns3="3e5b6bf4-e7fc-49d9-a3c4-fc281c2eba5e" targetNamespace="http://schemas.microsoft.com/office/2006/metadata/properties" ma:root="true" ma:fieldsID="3e13739fabbad23f9bed5f9435fc42f0" ns2:_="" ns3:_="">
    <xsd:import namespace="a171d43b-1da9-40e5-8a6a-d54445820298"/>
    <xsd:import namespace="3e5b6bf4-e7fc-49d9-a3c4-fc281c2eba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Usuario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1d43b-1da9-40e5-8a6a-d54445820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suario" ma:index="24" nillable="true" ma:displayName="Usuario" ma:format="Dropdown" ma:list="UserInfo" ma:SharePointGroup="0" ma:internalName="Usuari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b6bf4-e7fc-49d9-a3c4-fc281c2eba5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8f17dcf-535d-47b6-ba35-c1fc6b0faec8}" ma:internalName="TaxCatchAll" ma:showField="CatchAllData" ma:web="3e5b6bf4-e7fc-49d9-a3c4-fc281c2eba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71d43b-1da9-40e5-8a6a-d54445820298">
      <Terms xmlns="http://schemas.microsoft.com/office/infopath/2007/PartnerControls"/>
    </lcf76f155ced4ddcb4097134ff3c332f>
    <TaxCatchAll xmlns="3e5b6bf4-e7fc-49d9-a3c4-fc281c2eba5e" xsi:nil="true"/>
    <Usuario xmlns="a171d43b-1da9-40e5-8a6a-d54445820298">
      <UserInfo>
        <DisplayName/>
        <AccountId xsi:nil="true"/>
        <AccountType/>
      </UserInfo>
    </Usuario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75882-CBEE-4E36-99BD-53998032F219}"/>
</file>

<file path=customXml/itemProps2.xml><?xml version="1.0" encoding="utf-8"?>
<ds:datastoreItem xmlns:ds="http://schemas.openxmlformats.org/officeDocument/2006/customXml" ds:itemID="{6B70A4AD-051A-442A-8E31-7CF6B8C5DF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649DB3-E64A-40A6-83DB-3B94FD6081BA}">
  <ds:schemaRefs>
    <ds:schemaRef ds:uri="http://schemas.microsoft.com/office/2006/metadata/properties"/>
    <ds:schemaRef ds:uri="http://schemas.microsoft.com/office/infopath/2007/PartnerControls"/>
    <ds:schemaRef ds:uri="a171d43b-1da9-40e5-8a6a-d54445820298"/>
    <ds:schemaRef ds:uri="3e5b6bf4-e7fc-49d9-a3c4-fc281c2eba5e"/>
  </ds:schemaRefs>
</ds:datastoreItem>
</file>

<file path=customXml/itemProps4.xml><?xml version="1.0" encoding="utf-8"?>
<ds:datastoreItem xmlns:ds="http://schemas.openxmlformats.org/officeDocument/2006/customXml" ds:itemID="{3FACC5AA-9357-4891-B1E6-FD33D36AED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SGSI-PLA-001 Plantilla Word para SGSI_NTT v3.0.dotx</Template>
  <TotalTime>75</TotalTime>
  <Pages>7</Pages>
  <Words>346</Words>
  <Characters>1907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Política desaprovisionado de máquinas IaaS en Azure NTT Products &amp; Assets</vt:lpstr>
      <vt:lpstr>Política desaprovisionado de máquinas IaaS en Azure NTT Products &amp; Assets</vt:lpstr>
    </vt:vector>
  </TitlesOfParts>
  <Company>NTT DATA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NTTSY-PRO-203 – Inventario mensual de los recursos de Azure v1.0 - NTT Syntphony</dc:title>
  <dc:subject/>
  <dc:creator>Everilion</dc:creator>
  <cp:keywords/>
  <dc:description/>
  <cp:lastModifiedBy>Gabriel Maximiliano Sendra Barreyra</cp:lastModifiedBy>
  <cp:revision>31</cp:revision>
  <dcterms:created xsi:type="dcterms:W3CDTF">2023-10-10T07:54:00Z</dcterms:created>
  <dcterms:modified xsi:type="dcterms:W3CDTF">2023-10-11T11:48:00Z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0x010100E13849DD5A1C7A40AF0202BB7A0F7183</vt:lpwstr>
  </property>
  <property fmtid="{D5CDD505-2E9C-101B-9397-08002B2CF9AE}" pid="3" name="MediaServiceImageTags">
    <vt:lpwstr/>
  </property>
</Properties>
</file>